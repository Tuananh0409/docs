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9FFB" w14:textId="27EFBE86" w:rsidR="00D228BD" w:rsidRPr="00E87F8F" w:rsidRDefault="004975CB" w:rsidP="006B6AD1">
      <w:pPr>
        <w:spacing w:line="312" w:lineRule="auto"/>
        <w:rPr>
          <w:rFonts w:ascii="Times New Roman" w:hAnsi="Times New Roman" w:cs="Times New Roman"/>
          <w:sz w:val="28"/>
          <w:szCs w:val="28"/>
        </w:rPr>
      </w:pPr>
      <w:r w:rsidRPr="00E87F8F">
        <w:rPr>
          <w:rFonts w:ascii="Times New Roman" w:hAnsi="Times New Roman" w:cs="Times New Roman"/>
          <w:sz w:val="28"/>
          <w:szCs w:val="28"/>
        </w:rPr>
        <w:t>TÀI LIỆU ĐẶC TẢ CHỨC NĂNG (FUNCTIONAL SPECIFICATIONS)</w:t>
      </w:r>
    </w:p>
    <w:p w14:paraId="47331AC7" w14:textId="77777777" w:rsidR="00D228BD" w:rsidRPr="00F526CD" w:rsidRDefault="00000000" w:rsidP="006B6AD1">
      <w:pPr>
        <w:spacing w:line="312" w:lineRule="auto"/>
        <w:rPr>
          <w:rFonts w:ascii="Times New Roman" w:hAnsi="Times New Roman" w:cs="Times New Roman"/>
        </w:rPr>
      </w:pPr>
      <w:r w:rsidRPr="00F526CD">
        <w:rPr>
          <w:rFonts w:ascii="Times New Roman" w:hAnsi="Times New Roman" w:cs="Times New Roman"/>
          <w:noProof/>
        </w:rPr>
        <w:pict w14:anchorId="07B13AD1">
          <v:roundrect id="Rounded Rectangle 1" o:spid="_x0000_s2050" style="position:absolute;margin-left:170.8pt;margin-top:6.8pt;width:210pt;height:108pt;z-index:-251658752;visibility:visible;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" fillcolor="#d5dce4 [671]" stroked="f" strokeweight="1pt">
            <v:stroke joinstyle="miter"/>
            <v:textbox>
              <w:txbxContent>
                <w:p w14:paraId="26937734" w14:textId="336CD62D" w:rsidR="00963C93" w:rsidRPr="00711857" w:rsidRDefault="00963C93" w:rsidP="0071185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LOO</w:t>
                  </w:r>
                </w:p>
              </w:txbxContent>
            </v:textbox>
          </v:roundrect>
        </w:pict>
      </w:r>
    </w:p>
    <w:p w14:paraId="0E971FC9" w14:textId="77777777" w:rsidR="00D228BD" w:rsidRPr="00F526CD" w:rsidRDefault="00D228BD" w:rsidP="006B6AD1">
      <w:pPr>
        <w:spacing w:line="312" w:lineRule="auto"/>
        <w:rPr>
          <w:rFonts w:ascii="Times New Roman" w:hAnsi="Times New Roman" w:cs="Times New Roman"/>
        </w:rPr>
      </w:pPr>
    </w:p>
    <w:p w14:paraId="56AB0D2D" w14:textId="77777777" w:rsidR="00D228BD" w:rsidRPr="00F526CD" w:rsidRDefault="00D228BD" w:rsidP="006B6AD1">
      <w:pPr>
        <w:spacing w:line="312" w:lineRule="auto"/>
        <w:rPr>
          <w:rFonts w:ascii="Times New Roman" w:hAnsi="Times New Roman" w:cs="Times New Roman"/>
        </w:rPr>
      </w:pPr>
    </w:p>
    <w:p w14:paraId="7B256929" w14:textId="77777777" w:rsidR="00963C93" w:rsidRPr="00F526CD" w:rsidRDefault="00963C93" w:rsidP="006B6AD1">
      <w:pPr>
        <w:spacing w:line="312" w:lineRule="auto"/>
        <w:jc w:val="center"/>
        <w:rPr>
          <w:rFonts w:ascii="Times New Roman" w:hAnsi="Times New Roman" w:cs="Times New Roman"/>
          <w:b/>
          <w:color w:val="FFFFFF" w:themeColor="background1"/>
          <w:sz w:val="44"/>
        </w:rPr>
      </w:pPr>
    </w:p>
    <w:p w14:paraId="2F4F522A" w14:textId="77777777" w:rsidR="00D228BD" w:rsidRPr="00F526CD" w:rsidRDefault="00D228BD" w:rsidP="006B6AD1">
      <w:pPr>
        <w:spacing w:line="312" w:lineRule="auto"/>
        <w:rPr>
          <w:rFonts w:ascii="Times New Roman" w:hAnsi="Times New Roman" w:cs="Times New Roman"/>
          <w:b/>
          <w:sz w:val="32"/>
        </w:rPr>
      </w:pPr>
    </w:p>
    <w:p w14:paraId="361DA9E1" w14:textId="77777777" w:rsidR="00CC174F" w:rsidRPr="00F526CD" w:rsidRDefault="00CC174F" w:rsidP="006B6AD1">
      <w:pPr>
        <w:spacing w:line="312" w:lineRule="auto"/>
        <w:rPr>
          <w:rFonts w:ascii="Times New Roman" w:hAnsi="Times New Roman" w:cs="Times New Roman"/>
          <w:b/>
          <w:sz w:val="32"/>
        </w:rPr>
      </w:pPr>
    </w:p>
    <w:p w14:paraId="6E210478" w14:textId="77777777" w:rsidR="00B2126E" w:rsidRPr="00F526CD" w:rsidRDefault="00B2126E" w:rsidP="006B6AD1">
      <w:pPr>
        <w:spacing w:line="312" w:lineRule="auto"/>
        <w:rPr>
          <w:rFonts w:ascii="Times New Roman" w:hAnsi="Times New Roman" w:cs="Times New Roman"/>
          <w:b/>
          <w:sz w:val="32"/>
        </w:rPr>
      </w:pPr>
    </w:p>
    <w:p w14:paraId="2B0AF3F5" w14:textId="017CF824" w:rsidR="00D228BD" w:rsidRPr="00F526CD" w:rsidRDefault="004975CB" w:rsidP="006B6AD1">
      <w:pPr>
        <w:spacing w:line="312" w:lineRule="auto"/>
        <w:jc w:val="center"/>
        <w:outlineLvl w:val="0"/>
        <w:rPr>
          <w:rFonts w:ascii="Times New Roman" w:hAnsi="Times New Roman" w:cs="Times New Roman"/>
          <w:b/>
          <w:color w:val="000000" w:themeColor="text1"/>
          <w:sz w:val="44"/>
        </w:rPr>
      </w:pPr>
      <w:bookmarkStart w:id="0" w:name="_Toc227318292"/>
      <w:r w:rsidRPr="00F526CD">
        <w:rPr>
          <w:rFonts w:ascii="Times New Roman" w:hAnsi="Times New Roman" w:cs="Times New Roman"/>
          <w:b/>
          <w:color w:val="000000" w:themeColor="text1"/>
          <w:sz w:val="44"/>
        </w:rPr>
        <w:t>Hệ thống Quản trị Dự án Nội bộ Tập trung (Unified Internal Project Management)</w:t>
      </w:r>
      <w:bookmarkEnd w:id="0"/>
      <w:r w:rsidRPr="00F526CD">
        <w:rPr>
          <w:rFonts w:ascii="Times New Roman" w:hAnsi="Times New Roman" w:cs="Times New Roman"/>
          <w:b/>
          <w:color w:val="000000" w:themeColor="text1"/>
          <w:sz w:val="44"/>
        </w:rPr>
        <w:br/>
      </w:r>
    </w:p>
    <w:p w14:paraId="5E3DC1F6" w14:textId="77777777" w:rsidR="00D228BD" w:rsidRPr="00F526CD" w:rsidRDefault="00D228BD" w:rsidP="006B6AD1">
      <w:pPr>
        <w:spacing w:line="312" w:lineRule="auto"/>
        <w:jc w:val="center"/>
        <w:rPr>
          <w:rFonts w:ascii="Times New Roman" w:hAnsi="Times New Roman" w:cs="Times New Roman"/>
          <w:b/>
          <w:color w:val="2E74B5" w:themeColor="accent5" w:themeShade="BF"/>
          <w:sz w:val="32"/>
        </w:rPr>
      </w:pPr>
    </w:p>
    <w:p w14:paraId="0246F0E8" w14:textId="77777777" w:rsidR="00D228BD" w:rsidRPr="00F526CD" w:rsidRDefault="00D228BD" w:rsidP="006B6AD1">
      <w:pPr>
        <w:spacing w:line="312" w:lineRule="auto"/>
        <w:jc w:val="center"/>
        <w:rPr>
          <w:rFonts w:ascii="Times New Roman" w:hAnsi="Times New Roman" w:cs="Times New Roman"/>
          <w:b/>
          <w:color w:val="2E74B5" w:themeColor="accent5" w:themeShade="BF"/>
          <w:sz w:val="32"/>
        </w:rPr>
      </w:pPr>
    </w:p>
    <w:p w14:paraId="7694B564" w14:textId="77777777" w:rsidR="00CC174F" w:rsidRPr="00F526CD" w:rsidRDefault="00CC174F" w:rsidP="006B6AD1">
      <w:pPr>
        <w:spacing w:line="312" w:lineRule="auto"/>
        <w:jc w:val="center"/>
        <w:rPr>
          <w:rFonts w:ascii="Times New Roman" w:hAnsi="Times New Roman" w:cs="Times New Roman"/>
          <w:b/>
          <w:color w:val="2E74B5" w:themeColor="accent5" w:themeShade="BF"/>
          <w:sz w:val="32"/>
        </w:rPr>
      </w:pPr>
    </w:p>
    <w:p w14:paraId="41FFB79D" w14:textId="298D1EC1" w:rsidR="00D228BD" w:rsidRPr="00F526CD" w:rsidRDefault="00D228BD" w:rsidP="006B6AD1">
      <w:pPr>
        <w:spacing w:line="312" w:lineRule="auto"/>
        <w:jc w:val="center"/>
        <w:outlineLvl w:val="0"/>
        <w:rPr>
          <w:rFonts w:ascii="Times New Roman" w:hAnsi="Times New Roman" w:cs="Times New Roman"/>
          <w:b/>
          <w:color w:val="44546A" w:themeColor="text2"/>
          <w:sz w:val="32"/>
        </w:rPr>
      </w:pPr>
      <w:bookmarkStart w:id="1" w:name="_Toc506753062"/>
      <w:bookmarkStart w:id="2" w:name="_Toc227318293"/>
      <w:r w:rsidRPr="00F526CD">
        <w:rPr>
          <w:rFonts w:ascii="Times New Roman" w:hAnsi="Times New Roman" w:cs="Times New Roman"/>
          <w:b/>
          <w:color w:val="44546A" w:themeColor="text2"/>
          <w:sz w:val="32"/>
        </w:rPr>
        <w:t>AUTHOR</w:t>
      </w:r>
      <w:bookmarkEnd w:id="1"/>
      <w:r w:rsidR="004975CB" w:rsidRPr="00F526CD">
        <w:rPr>
          <w:rFonts w:ascii="Times New Roman" w:hAnsi="Times New Roman" w:cs="Times New Roman"/>
          <w:b/>
          <w:color w:val="44546A" w:themeColor="text2"/>
          <w:sz w:val="32"/>
        </w:rPr>
        <w:t>: Tuấn Anh</w:t>
      </w:r>
      <w:bookmarkEnd w:id="2"/>
    </w:p>
    <w:p w14:paraId="0A33DD60" w14:textId="77777777" w:rsidR="00D228BD" w:rsidRPr="00F526CD" w:rsidRDefault="00D228BD" w:rsidP="006B6AD1">
      <w:pPr>
        <w:spacing w:line="312" w:lineRule="auto"/>
        <w:jc w:val="center"/>
        <w:rPr>
          <w:rFonts w:ascii="Times New Roman" w:hAnsi="Times New Roman" w:cs="Times New Roman"/>
          <w:b/>
          <w:color w:val="44546A" w:themeColor="text2"/>
          <w:sz w:val="32"/>
        </w:rPr>
      </w:pPr>
    </w:p>
    <w:p w14:paraId="02C06F77" w14:textId="77777777" w:rsidR="00D228BD" w:rsidRPr="00F526CD" w:rsidRDefault="00711857" w:rsidP="006B6AD1">
      <w:pPr>
        <w:spacing w:line="312" w:lineRule="auto"/>
        <w:jc w:val="center"/>
        <w:outlineLvl w:val="0"/>
        <w:rPr>
          <w:rFonts w:ascii="Times New Roman" w:hAnsi="Times New Roman" w:cs="Times New Roman"/>
          <w:b/>
          <w:color w:val="44546A" w:themeColor="text2"/>
          <w:sz w:val="32"/>
        </w:rPr>
      </w:pPr>
      <w:bookmarkStart w:id="3" w:name="_Toc506753063"/>
      <w:bookmarkStart w:id="4" w:name="_Toc227318294"/>
      <w:r w:rsidRPr="00F526CD">
        <w:rPr>
          <w:rFonts w:ascii="Times New Roman" w:hAnsi="Times New Roman" w:cs="Times New Roman"/>
          <w:b/>
          <w:color w:val="44546A" w:themeColor="text2"/>
          <w:sz w:val="32"/>
        </w:rPr>
        <w:t>00/00/0000</w:t>
      </w:r>
      <w:bookmarkEnd w:id="3"/>
      <w:bookmarkEnd w:id="4"/>
    </w:p>
    <w:p w14:paraId="2B80D590" w14:textId="77777777" w:rsidR="00D228BD" w:rsidRPr="00F526CD" w:rsidRDefault="00D228BD" w:rsidP="006B6AD1">
      <w:pPr>
        <w:spacing w:line="312" w:lineRule="auto"/>
        <w:jc w:val="center"/>
        <w:rPr>
          <w:rFonts w:ascii="Times New Roman" w:hAnsi="Times New Roman" w:cs="Times New Roman"/>
          <w:b/>
          <w:color w:val="44546A" w:themeColor="text2"/>
          <w:sz w:val="32"/>
        </w:rPr>
      </w:pPr>
    </w:p>
    <w:p w14:paraId="088DCB09" w14:textId="77777777" w:rsidR="00D228BD" w:rsidRPr="00F526CD" w:rsidRDefault="00D228BD" w:rsidP="006B6AD1">
      <w:pPr>
        <w:spacing w:line="312" w:lineRule="auto"/>
        <w:jc w:val="center"/>
        <w:outlineLvl w:val="0"/>
        <w:rPr>
          <w:rFonts w:ascii="Times New Roman" w:hAnsi="Times New Roman" w:cs="Times New Roman"/>
          <w:b/>
          <w:color w:val="44546A" w:themeColor="text2"/>
          <w:sz w:val="32"/>
        </w:rPr>
      </w:pPr>
      <w:bookmarkStart w:id="5" w:name="_Toc506753064"/>
      <w:bookmarkStart w:id="6" w:name="_Toc227318295"/>
      <w:r w:rsidRPr="00F526CD">
        <w:rPr>
          <w:rFonts w:ascii="Times New Roman" w:hAnsi="Times New Roman" w:cs="Times New Roman"/>
          <w:b/>
          <w:color w:val="44546A" w:themeColor="text2"/>
          <w:sz w:val="32"/>
        </w:rPr>
        <w:t>Version 0.0.0</w:t>
      </w:r>
      <w:bookmarkEnd w:id="5"/>
      <w:bookmarkEnd w:id="6"/>
    </w:p>
    <w:p w14:paraId="1E9B1A77" w14:textId="77777777" w:rsidR="00784AF2" w:rsidRPr="00F526CD" w:rsidRDefault="00784AF2" w:rsidP="006B6AD1">
      <w:pPr>
        <w:spacing w:line="312" w:lineRule="auto"/>
        <w:rPr>
          <w:rFonts w:ascii="Times New Roman" w:hAnsi="Times New Roman" w:cs="Times New Roman"/>
        </w:rPr>
      </w:pPr>
    </w:p>
    <w:p w14:paraId="11D25219" w14:textId="77777777" w:rsidR="005D354E" w:rsidRPr="00F526CD" w:rsidRDefault="005D354E" w:rsidP="006B6AD1">
      <w:pPr>
        <w:tabs>
          <w:tab w:val="left" w:pos="540"/>
          <w:tab w:val="left" w:pos="1260"/>
        </w:tabs>
        <w:spacing w:line="312" w:lineRule="auto"/>
        <w:jc w:val="both"/>
        <w:rPr>
          <w:rFonts w:ascii="Times New Roman" w:hAnsi="Times New Roman" w:cs="Times New Roman"/>
        </w:rPr>
      </w:pPr>
    </w:p>
    <w:p w14:paraId="4CA456DB" w14:textId="77777777" w:rsidR="005D354E" w:rsidRPr="00F526CD" w:rsidRDefault="005D354E" w:rsidP="006B6AD1">
      <w:pPr>
        <w:spacing w:line="312" w:lineRule="auto"/>
        <w:jc w:val="both"/>
        <w:rPr>
          <w:rFonts w:ascii="Times New Roman" w:hAnsi="Times New Roman" w:cs="Times New Roman"/>
        </w:rPr>
      </w:pPr>
    </w:p>
    <w:p w14:paraId="57A4FE3A" w14:textId="77777777" w:rsidR="000D7C65" w:rsidRPr="00F526CD" w:rsidRDefault="000D7C65" w:rsidP="006B6AD1">
      <w:pPr>
        <w:spacing w:line="312" w:lineRule="auto"/>
        <w:rPr>
          <w:rFonts w:ascii="Times New Roman" w:hAnsi="Times New Roman" w:cs="Times New Roman"/>
        </w:rPr>
      </w:pPr>
      <w:r w:rsidRPr="00F526CD">
        <w:rPr>
          <w:rFonts w:ascii="Times New Roman" w:hAnsi="Times New Roman" w:cs="Times New Roman"/>
        </w:rPr>
        <w:br w:type="page"/>
      </w:r>
    </w:p>
    <w:sdt>
      <w:sdtPr>
        <w:id w:val="322237261"/>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49CBA5BB" w14:textId="1E99B3F9" w:rsidR="00CF3200" w:rsidRDefault="00CF3200">
          <w:pPr>
            <w:pStyle w:val="TOCHeading"/>
          </w:pPr>
          <w:r>
            <w:t>Table of Contents</w:t>
          </w:r>
        </w:p>
        <w:p w14:paraId="57C3E503" w14:textId="597D8509" w:rsidR="00CF3200" w:rsidRPr="00CF3200" w:rsidRDefault="00CF3200">
          <w:pPr>
            <w:pStyle w:val="TOC1"/>
            <w:rPr>
              <w:rFonts w:asciiTheme="minorHAnsi" w:eastAsiaTheme="minorEastAsia" w:hAnsiTheme="minorHAnsi"/>
              <w:b w:val="0"/>
              <w:bCs w:val="0"/>
              <w:color w:val="auto"/>
              <w:kern w:val="2"/>
            </w:rPr>
          </w:pPr>
          <w:r>
            <w:fldChar w:fldCharType="begin"/>
          </w:r>
          <w:r>
            <w:instrText xml:space="preserve"> TOC \o "1-3" \h \z \u </w:instrText>
          </w:r>
          <w:r>
            <w:fldChar w:fldCharType="separate"/>
          </w:r>
          <w:hyperlink w:anchor="_Toc227318292" w:history="1">
            <w:r w:rsidRPr="00F227EA">
              <w:rPr>
                <w:rStyle w:val="Hyperlink"/>
                <w:rFonts w:ascii="Times New Roman" w:hAnsi="Times New Roman" w:cs="Times New Roman"/>
              </w:rPr>
              <w:t>Hệ thống Quản trị Dự án Nội bộ Tập trung (Unified Internal Project Management)</w:t>
            </w:r>
            <w:r>
              <w:rPr>
                <w:webHidden/>
              </w:rPr>
              <w:tab/>
            </w:r>
            <w:r>
              <w:rPr>
                <w:webHidden/>
              </w:rPr>
              <w:fldChar w:fldCharType="begin"/>
            </w:r>
            <w:r>
              <w:rPr>
                <w:webHidden/>
              </w:rPr>
              <w:instrText xml:space="preserve"> PAGEREF _Toc227318292 \h </w:instrText>
            </w:r>
            <w:r>
              <w:rPr>
                <w:webHidden/>
              </w:rPr>
            </w:r>
            <w:r>
              <w:rPr>
                <w:webHidden/>
              </w:rPr>
              <w:fldChar w:fldCharType="separate"/>
            </w:r>
            <w:r>
              <w:rPr>
                <w:webHidden/>
              </w:rPr>
              <w:t>1</w:t>
            </w:r>
            <w:r>
              <w:rPr>
                <w:webHidden/>
              </w:rPr>
              <w:fldChar w:fldCharType="end"/>
            </w:r>
          </w:hyperlink>
        </w:p>
        <w:p w14:paraId="1135820E" w14:textId="34957754" w:rsidR="00CF3200" w:rsidRPr="00CF3200" w:rsidRDefault="00CF3200">
          <w:pPr>
            <w:pStyle w:val="TOC1"/>
            <w:rPr>
              <w:rFonts w:asciiTheme="minorHAnsi" w:eastAsiaTheme="minorEastAsia" w:hAnsiTheme="minorHAnsi"/>
              <w:b w:val="0"/>
              <w:bCs w:val="0"/>
              <w:color w:val="auto"/>
              <w:kern w:val="2"/>
            </w:rPr>
          </w:pPr>
          <w:hyperlink w:anchor="_Toc227318293" w:history="1">
            <w:r w:rsidRPr="00F227EA">
              <w:rPr>
                <w:rStyle w:val="Hyperlink"/>
                <w:rFonts w:ascii="Times New Roman" w:hAnsi="Times New Roman" w:cs="Times New Roman"/>
              </w:rPr>
              <w:t>AUTHOR: Tuấn Anh</w:t>
            </w:r>
            <w:r>
              <w:rPr>
                <w:webHidden/>
              </w:rPr>
              <w:tab/>
            </w:r>
            <w:r>
              <w:rPr>
                <w:webHidden/>
              </w:rPr>
              <w:fldChar w:fldCharType="begin"/>
            </w:r>
            <w:r>
              <w:rPr>
                <w:webHidden/>
              </w:rPr>
              <w:instrText xml:space="preserve"> PAGEREF _Toc227318293 \h </w:instrText>
            </w:r>
            <w:r>
              <w:rPr>
                <w:webHidden/>
              </w:rPr>
            </w:r>
            <w:r>
              <w:rPr>
                <w:webHidden/>
              </w:rPr>
              <w:fldChar w:fldCharType="separate"/>
            </w:r>
            <w:r>
              <w:rPr>
                <w:webHidden/>
              </w:rPr>
              <w:t>1</w:t>
            </w:r>
            <w:r>
              <w:rPr>
                <w:webHidden/>
              </w:rPr>
              <w:fldChar w:fldCharType="end"/>
            </w:r>
          </w:hyperlink>
        </w:p>
        <w:p w14:paraId="4CCAFE05" w14:textId="22A3F0F6" w:rsidR="00CF3200" w:rsidRPr="00CF3200" w:rsidRDefault="00CF3200">
          <w:pPr>
            <w:pStyle w:val="TOC1"/>
            <w:rPr>
              <w:rFonts w:asciiTheme="minorHAnsi" w:eastAsiaTheme="minorEastAsia" w:hAnsiTheme="minorHAnsi"/>
              <w:b w:val="0"/>
              <w:bCs w:val="0"/>
              <w:color w:val="auto"/>
              <w:kern w:val="2"/>
            </w:rPr>
          </w:pPr>
          <w:hyperlink w:anchor="_Toc227318294" w:history="1">
            <w:r w:rsidRPr="00F227EA">
              <w:rPr>
                <w:rStyle w:val="Hyperlink"/>
                <w:rFonts w:ascii="Times New Roman" w:hAnsi="Times New Roman" w:cs="Times New Roman"/>
              </w:rPr>
              <w:t>00/00/0000</w:t>
            </w:r>
            <w:r>
              <w:rPr>
                <w:webHidden/>
              </w:rPr>
              <w:tab/>
            </w:r>
            <w:r>
              <w:rPr>
                <w:webHidden/>
              </w:rPr>
              <w:fldChar w:fldCharType="begin"/>
            </w:r>
            <w:r>
              <w:rPr>
                <w:webHidden/>
              </w:rPr>
              <w:instrText xml:space="preserve"> PAGEREF _Toc227318294 \h </w:instrText>
            </w:r>
            <w:r>
              <w:rPr>
                <w:webHidden/>
              </w:rPr>
            </w:r>
            <w:r>
              <w:rPr>
                <w:webHidden/>
              </w:rPr>
              <w:fldChar w:fldCharType="separate"/>
            </w:r>
            <w:r>
              <w:rPr>
                <w:webHidden/>
              </w:rPr>
              <w:t>1</w:t>
            </w:r>
            <w:r>
              <w:rPr>
                <w:webHidden/>
              </w:rPr>
              <w:fldChar w:fldCharType="end"/>
            </w:r>
          </w:hyperlink>
        </w:p>
        <w:p w14:paraId="227FE2BB" w14:textId="23FCDE8E" w:rsidR="00CF3200" w:rsidRPr="00CF3200" w:rsidRDefault="00CF3200">
          <w:pPr>
            <w:pStyle w:val="TOC1"/>
            <w:rPr>
              <w:rFonts w:asciiTheme="minorHAnsi" w:eastAsiaTheme="minorEastAsia" w:hAnsiTheme="minorHAnsi"/>
              <w:b w:val="0"/>
              <w:bCs w:val="0"/>
              <w:color w:val="auto"/>
              <w:kern w:val="2"/>
            </w:rPr>
          </w:pPr>
          <w:hyperlink w:anchor="_Toc227318295" w:history="1">
            <w:r w:rsidRPr="00F227EA">
              <w:rPr>
                <w:rStyle w:val="Hyperlink"/>
                <w:rFonts w:ascii="Times New Roman" w:hAnsi="Times New Roman" w:cs="Times New Roman"/>
              </w:rPr>
              <w:t>Version 0.0.0</w:t>
            </w:r>
            <w:r>
              <w:rPr>
                <w:webHidden/>
              </w:rPr>
              <w:tab/>
            </w:r>
            <w:r>
              <w:rPr>
                <w:webHidden/>
              </w:rPr>
              <w:fldChar w:fldCharType="begin"/>
            </w:r>
            <w:r>
              <w:rPr>
                <w:webHidden/>
              </w:rPr>
              <w:instrText xml:space="preserve"> PAGEREF _Toc227318295 \h </w:instrText>
            </w:r>
            <w:r>
              <w:rPr>
                <w:webHidden/>
              </w:rPr>
            </w:r>
            <w:r>
              <w:rPr>
                <w:webHidden/>
              </w:rPr>
              <w:fldChar w:fldCharType="separate"/>
            </w:r>
            <w:r>
              <w:rPr>
                <w:webHidden/>
              </w:rPr>
              <w:t>1</w:t>
            </w:r>
            <w:r>
              <w:rPr>
                <w:webHidden/>
              </w:rPr>
              <w:fldChar w:fldCharType="end"/>
            </w:r>
          </w:hyperlink>
        </w:p>
        <w:p w14:paraId="1F29DC67" w14:textId="17475B66" w:rsidR="00CF3200" w:rsidRPr="00CF3200" w:rsidRDefault="00CF3200">
          <w:pPr>
            <w:pStyle w:val="TOC1"/>
            <w:rPr>
              <w:rFonts w:asciiTheme="minorHAnsi" w:eastAsiaTheme="minorEastAsia" w:hAnsiTheme="minorHAnsi"/>
              <w:b w:val="0"/>
              <w:bCs w:val="0"/>
              <w:color w:val="auto"/>
              <w:kern w:val="2"/>
            </w:rPr>
          </w:pPr>
          <w:hyperlink w:anchor="_Toc227318296" w:history="1">
            <w:r w:rsidRPr="00F227EA">
              <w:rPr>
                <w:rStyle w:val="Hyperlink"/>
                <w:rFonts w:ascii="Times New Roman" w:hAnsi="Times New Roman"/>
              </w:rPr>
              <w:t>1</w:t>
            </w:r>
            <w:r w:rsidRPr="00CF3200">
              <w:rPr>
                <w:rFonts w:asciiTheme="minorHAnsi" w:eastAsiaTheme="minorEastAsia" w:hAnsiTheme="minorHAnsi"/>
                <w:b w:val="0"/>
                <w:bCs w:val="0"/>
                <w:color w:val="auto"/>
                <w:kern w:val="2"/>
              </w:rPr>
              <w:tab/>
            </w:r>
            <w:r w:rsidRPr="00F227EA">
              <w:rPr>
                <w:rStyle w:val="Hyperlink"/>
                <w:rFonts w:ascii="Times New Roman" w:hAnsi="Times New Roman"/>
              </w:rPr>
              <w:t>Giới thiệu</w:t>
            </w:r>
            <w:r>
              <w:rPr>
                <w:webHidden/>
              </w:rPr>
              <w:tab/>
            </w:r>
            <w:r>
              <w:rPr>
                <w:webHidden/>
              </w:rPr>
              <w:fldChar w:fldCharType="begin"/>
            </w:r>
            <w:r>
              <w:rPr>
                <w:webHidden/>
              </w:rPr>
              <w:instrText xml:space="preserve"> PAGEREF _Toc227318296 \h </w:instrText>
            </w:r>
            <w:r>
              <w:rPr>
                <w:webHidden/>
              </w:rPr>
            </w:r>
            <w:r>
              <w:rPr>
                <w:webHidden/>
              </w:rPr>
              <w:fldChar w:fldCharType="separate"/>
            </w:r>
            <w:r>
              <w:rPr>
                <w:webHidden/>
              </w:rPr>
              <w:t>3</w:t>
            </w:r>
            <w:r>
              <w:rPr>
                <w:webHidden/>
              </w:rPr>
              <w:fldChar w:fldCharType="end"/>
            </w:r>
          </w:hyperlink>
        </w:p>
        <w:p w14:paraId="23F9254D" w14:textId="76C3A83F" w:rsidR="00CF3200" w:rsidRPr="00CF3200" w:rsidRDefault="00CF3200">
          <w:pPr>
            <w:pStyle w:val="TOC2"/>
            <w:tabs>
              <w:tab w:val="left" w:pos="720"/>
              <w:tab w:val="right" w:leader="dot" w:pos="10610"/>
            </w:tabs>
            <w:rPr>
              <w:rFonts w:eastAsiaTheme="minorEastAsia"/>
              <w:noProof/>
              <w:kern w:val="2"/>
              <w:sz w:val="24"/>
              <w:szCs w:val="24"/>
            </w:rPr>
          </w:pPr>
          <w:hyperlink w:anchor="_Toc227318297" w:history="1">
            <w:r w:rsidRPr="00F227EA">
              <w:rPr>
                <w:rStyle w:val="Hyperlink"/>
                <w:rFonts w:ascii="Times New Roman" w:hAnsi="Times New Roman"/>
                <w:noProof/>
              </w:rPr>
              <w:t>1.1</w:t>
            </w:r>
            <w:r w:rsidRPr="00CF3200">
              <w:rPr>
                <w:rFonts w:eastAsiaTheme="minorEastAsia"/>
                <w:noProof/>
                <w:kern w:val="2"/>
                <w:sz w:val="24"/>
                <w:szCs w:val="24"/>
              </w:rPr>
              <w:tab/>
            </w:r>
            <w:r w:rsidRPr="00F227EA">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_Toc227318297 \h </w:instrText>
            </w:r>
            <w:r>
              <w:rPr>
                <w:noProof/>
                <w:webHidden/>
              </w:rPr>
            </w:r>
            <w:r>
              <w:rPr>
                <w:noProof/>
                <w:webHidden/>
              </w:rPr>
              <w:fldChar w:fldCharType="separate"/>
            </w:r>
            <w:r>
              <w:rPr>
                <w:noProof/>
                <w:webHidden/>
              </w:rPr>
              <w:t>3</w:t>
            </w:r>
            <w:r>
              <w:rPr>
                <w:noProof/>
                <w:webHidden/>
              </w:rPr>
              <w:fldChar w:fldCharType="end"/>
            </w:r>
          </w:hyperlink>
        </w:p>
        <w:p w14:paraId="2818B232" w14:textId="50A184BE" w:rsidR="00CF3200" w:rsidRPr="00CF3200" w:rsidRDefault="00CF3200">
          <w:pPr>
            <w:pStyle w:val="TOC2"/>
            <w:tabs>
              <w:tab w:val="left" w:pos="720"/>
              <w:tab w:val="right" w:leader="dot" w:pos="10610"/>
            </w:tabs>
            <w:rPr>
              <w:rFonts w:eastAsiaTheme="minorEastAsia"/>
              <w:noProof/>
              <w:kern w:val="2"/>
              <w:sz w:val="24"/>
              <w:szCs w:val="24"/>
            </w:rPr>
          </w:pPr>
          <w:hyperlink w:anchor="_Toc227318298" w:history="1">
            <w:r w:rsidRPr="00F227EA">
              <w:rPr>
                <w:rStyle w:val="Hyperlink"/>
                <w:rFonts w:ascii="Times New Roman" w:hAnsi="Times New Roman"/>
                <w:noProof/>
              </w:rPr>
              <w:t>1.2</w:t>
            </w:r>
            <w:r w:rsidRPr="00CF3200">
              <w:rPr>
                <w:rFonts w:eastAsiaTheme="minorEastAsia"/>
                <w:noProof/>
                <w:kern w:val="2"/>
                <w:sz w:val="24"/>
                <w:szCs w:val="24"/>
              </w:rPr>
              <w:tab/>
            </w:r>
            <w:r w:rsidRPr="00F227EA">
              <w:rPr>
                <w:rStyle w:val="Hyperlink"/>
                <w:rFonts w:ascii="Times New Roman" w:hAnsi="Times New Roman"/>
                <w:noProof/>
              </w:rPr>
              <w:t>Tài liệu tham chiếu</w:t>
            </w:r>
            <w:r>
              <w:rPr>
                <w:noProof/>
                <w:webHidden/>
              </w:rPr>
              <w:tab/>
            </w:r>
            <w:r>
              <w:rPr>
                <w:noProof/>
                <w:webHidden/>
              </w:rPr>
              <w:fldChar w:fldCharType="begin"/>
            </w:r>
            <w:r>
              <w:rPr>
                <w:noProof/>
                <w:webHidden/>
              </w:rPr>
              <w:instrText xml:space="preserve"> PAGEREF _Toc227318298 \h </w:instrText>
            </w:r>
            <w:r>
              <w:rPr>
                <w:noProof/>
                <w:webHidden/>
              </w:rPr>
            </w:r>
            <w:r>
              <w:rPr>
                <w:noProof/>
                <w:webHidden/>
              </w:rPr>
              <w:fldChar w:fldCharType="separate"/>
            </w:r>
            <w:r>
              <w:rPr>
                <w:noProof/>
                <w:webHidden/>
              </w:rPr>
              <w:t>3</w:t>
            </w:r>
            <w:r>
              <w:rPr>
                <w:noProof/>
                <w:webHidden/>
              </w:rPr>
              <w:fldChar w:fldCharType="end"/>
            </w:r>
          </w:hyperlink>
        </w:p>
        <w:p w14:paraId="5678FCFB" w14:textId="23B2C8B1" w:rsidR="00CF3200" w:rsidRPr="00CF3200" w:rsidRDefault="00CF3200">
          <w:pPr>
            <w:pStyle w:val="TOC2"/>
            <w:tabs>
              <w:tab w:val="left" w:pos="720"/>
              <w:tab w:val="right" w:leader="dot" w:pos="10610"/>
            </w:tabs>
            <w:rPr>
              <w:rFonts w:eastAsiaTheme="minorEastAsia"/>
              <w:noProof/>
              <w:kern w:val="2"/>
              <w:sz w:val="24"/>
              <w:szCs w:val="24"/>
            </w:rPr>
          </w:pPr>
          <w:hyperlink w:anchor="_Toc227318299" w:history="1">
            <w:r w:rsidRPr="00F227EA">
              <w:rPr>
                <w:rStyle w:val="Hyperlink"/>
                <w:rFonts w:ascii="Times New Roman" w:hAnsi="Times New Roman"/>
                <w:noProof/>
              </w:rPr>
              <w:t>1.3</w:t>
            </w:r>
            <w:r w:rsidRPr="00CF3200">
              <w:rPr>
                <w:rFonts w:eastAsiaTheme="minorEastAsia"/>
                <w:noProof/>
                <w:kern w:val="2"/>
                <w:sz w:val="24"/>
                <w:szCs w:val="24"/>
              </w:rPr>
              <w:tab/>
            </w:r>
            <w:r w:rsidRPr="00F227EA">
              <w:rPr>
                <w:rStyle w:val="Hyperlink"/>
                <w:rFonts w:ascii="Times New Roman" w:hAnsi="Times New Roman"/>
                <w:noProof/>
              </w:rPr>
              <w:t>Các từ và thuật ngữ viết tắt</w:t>
            </w:r>
            <w:r>
              <w:rPr>
                <w:noProof/>
                <w:webHidden/>
              </w:rPr>
              <w:tab/>
            </w:r>
            <w:r>
              <w:rPr>
                <w:noProof/>
                <w:webHidden/>
              </w:rPr>
              <w:fldChar w:fldCharType="begin"/>
            </w:r>
            <w:r>
              <w:rPr>
                <w:noProof/>
                <w:webHidden/>
              </w:rPr>
              <w:instrText xml:space="preserve"> PAGEREF _Toc227318299 \h </w:instrText>
            </w:r>
            <w:r>
              <w:rPr>
                <w:noProof/>
                <w:webHidden/>
              </w:rPr>
            </w:r>
            <w:r>
              <w:rPr>
                <w:noProof/>
                <w:webHidden/>
              </w:rPr>
              <w:fldChar w:fldCharType="separate"/>
            </w:r>
            <w:r>
              <w:rPr>
                <w:noProof/>
                <w:webHidden/>
              </w:rPr>
              <w:t>3</w:t>
            </w:r>
            <w:r>
              <w:rPr>
                <w:noProof/>
                <w:webHidden/>
              </w:rPr>
              <w:fldChar w:fldCharType="end"/>
            </w:r>
          </w:hyperlink>
        </w:p>
        <w:p w14:paraId="7A8E1AB2" w14:textId="0D1A4517" w:rsidR="00CF3200" w:rsidRPr="00CF3200" w:rsidRDefault="00CF3200">
          <w:pPr>
            <w:pStyle w:val="TOC1"/>
            <w:rPr>
              <w:rFonts w:asciiTheme="minorHAnsi" w:eastAsiaTheme="minorEastAsia" w:hAnsiTheme="minorHAnsi"/>
              <w:b w:val="0"/>
              <w:bCs w:val="0"/>
              <w:color w:val="auto"/>
              <w:kern w:val="2"/>
            </w:rPr>
          </w:pPr>
          <w:hyperlink w:anchor="_Toc227318300" w:history="1">
            <w:r w:rsidRPr="00F227EA">
              <w:rPr>
                <w:rStyle w:val="Hyperlink"/>
                <w:rFonts w:ascii="Times New Roman" w:hAnsi="Times New Roman"/>
              </w:rPr>
              <w:t>2</w:t>
            </w:r>
            <w:r w:rsidRPr="00CF3200">
              <w:rPr>
                <w:rFonts w:asciiTheme="minorHAnsi" w:eastAsiaTheme="minorEastAsia" w:hAnsiTheme="minorHAnsi"/>
                <w:b w:val="0"/>
                <w:bCs w:val="0"/>
                <w:color w:val="auto"/>
                <w:kern w:val="2"/>
              </w:rPr>
              <w:tab/>
            </w:r>
            <w:r w:rsidRPr="00F227EA">
              <w:rPr>
                <w:rStyle w:val="Hyperlink"/>
                <w:rFonts w:ascii="Times New Roman" w:hAnsi="Times New Roman"/>
              </w:rPr>
              <w:t>Mô tả tổng quản</w:t>
            </w:r>
            <w:r>
              <w:rPr>
                <w:webHidden/>
              </w:rPr>
              <w:tab/>
            </w:r>
            <w:r>
              <w:rPr>
                <w:webHidden/>
              </w:rPr>
              <w:fldChar w:fldCharType="begin"/>
            </w:r>
            <w:r>
              <w:rPr>
                <w:webHidden/>
              </w:rPr>
              <w:instrText xml:space="preserve"> PAGEREF _Toc227318300 \h </w:instrText>
            </w:r>
            <w:r>
              <w:rPr>
                <w:webHidden/>
              </w:rPr>
            </w:r>
            <w:r>
              <w:rPr>
                <w:webHidden/>
              </w:rPr>
              <w:fldChar w:fldCharType="separate"/>
            </w:r>
            <w:r>
              <w:rPr>
                <w:webHidden/>
              </w:rPr>
              <w:t>4</w:t>
            </w:r>
            <w:r>
              <w:rPr>
                <w:webHidden/>
              </w:rPr>
              <w:fldChar w:fldCharType="end"/>
            </w:r>
          </w:hyperlink>
        </w:p>
        <w:p w14:paraId="38A325FC" w14:textId="008C2A5F" w:rsidR="00CF3200" w:rsidRPr="00CF3200" w:rsidRDefault="00CF3200">
          <w:pPr>
            <w:pStyle w:val="TOC2"/>
            <w:tabs>
              <w:tab w:val="left" w:pos="720"/>
              <w:tab w:val="right" w:leader="dot" w:pos="10610"/>
            </w:tabs>
            <w:rPr>
              <w:rFonts w:eastAsiaTheme="minorEastAsia"/>
              <w:noProof/>
              <w:kern w:val="2"/>
              <w:sz w:val="24"/>
              <w:szCs w:val="24"/>
            </w:rPr>
          </w:pPr>
          <w:hyperlink w:anchor="_Toc227318301" w:history="1">
            <w:r w:rsidRPr="00F227EA">
              <w:rPr>
                <w:rStyle w:val="Hyperlink"/>
                <w:rFonts w:ascii="Times New Roman" w:hAnsi="Times New Roman"/>
                <w:noProof/>
              </w:rPr>
              <w:t>2.1</w:t>
            </w:r>
            <w:r w:rsidRPr="00CF3200">
              <w:rPr>
                <w:rFonts w:eastAsiaTheme="minorEastAsia"/>
                <w:noProof/>
                <w:kern w:val="2"/>
                <w:sz w:val="24"/>
                <w:szCs w:val="24"/>
              </w:rPr>
              <w:tab/>
            </w:r>
            <w:r w:rsidRPr="00F227EA">
              <w:rPr>
                <w:rStyle w:val="Hyperlink"/>
                <w:rFonts w:ascii="Times New Roman" w:hAnsi="Times New Roman"/>
                <w:noProof/>
              </w:rPr>
              <w:t>Bối cảnh sản phẩm (Product Context)</w:t>
            </w:r>
            <w:r>
              <w:rPr>
                <w:noProof/>
                <w:webHidden/>
              </w:rPr>
              <w:tab/>
            </w:r>
            <w:r>
              <w:rPr>
                <w:noProof/>
                <w:webHidden/>
              </w:rPr>
              <w:fldChar w:fldCharType="begin"/>
            </w:r>
            <w:r>
              <w:rPr>
                <w:noProof/>
                <w:webHidden/>
              </w:rPr>
              <w:instrText xml:space="preserve"> PAGEREF _Toc227318301 \h </w:instrText>
            </w:r>
            <w:r>
              <w:rPr>
                <w:noProof/>
                <w:webHidden/>
              </w:rPr>
            </w:r>
            <w:r>
              <w:rPr>
                <w:noProof/>
                <w:webHidden/>
              </w:rPr>
              <w:fldChar w:fldCharType="separate"/>
            </w:r>
            <w:r>
              <w:rPr>
                <w:noProof/>
                <w:webHidden/>
              </w:rPr>
              <w:t>4</w:t>
            </w:r>
            <w:r>
              <w:rPr>
                <w:noProof/>
                <w:webHidden/>
              </w:rPr>
              <w:fldChar w:fldCharType="end"/>
            </w:r>
          </w:hyperlink>
        </w:p>
        <w:p w14:paraId="65F5102F" w14:textId="33451FEB" w:rsidR="00CF3200" w:rsidRPr="00CF3200" w:rsidRDefault="00CF3200">
          <w:pPr>
            <w:pStyle w:val="TOC2"/>
            <w:tabs>
              <w:tab w:val="left" w:pos="720"/>
              <w:tab w:val="right" w:leader="dot" w:pos="10610"/>
            </w:tabs>
            <w:rPr>
              <w:rFonts w:eastAsiaTheme="minorEastAsia"/>
              <w:noProof/>
              <w:kern w:val="2"/>
              <w:sz w:val="24"/>
              <w:szCs w:val="24"/>
            </w:rPr>
          </w:pPr>
          <w:hyperlink w:anchor="_Toc227318302" w:history="1">
            <w:r w:rsidRPr="00F227EA">
              <w:rPr>
                <w:rStyle w:val="Hyperlink"/>
                <w:rFonts w:ascii="Times New Roman" w:hAnsi="Times New Roman"/>
                <w:noProof/>
                <w:lang w:val="en-GB"/>
              </w:rPr>
              <w:t>2.2</w:t>
            </w:r>
            <w:r w:rsidRPr="00CF3200">
              <w:rPr>
                <w:rFonts w:eastAsiaTheme="minorEastAsia"/>
                <w:noProof/>
                <w:kern w:val="2"/>
                <w:sz w:val="24"/>
                <w:szCs w:val="24"/>
              </w:rPr>
              <w:tab/>
            </w:r>
            <w:r w:rsidRPr="00F227EA">
              <w:rPr>
                <w:rStyle w:val="Hyperlink"/>
                <w:rFonts w:ascii="Times New Roman" w:hAnsi="Times New Roman"/>
                <w:noProof/>
                <w:lang w:val="en-GB"/>
              </w:rPr>
              <w:t>Đặc điểm người dùng (User Classes and Characteristics)</w:t>
            </w:r>
            <w:r>
              <w:rPr>
                <w:noProof/>
                <w:webHidden/>
              </w:rPr>
              <w:tab/>
            </w:r>
            <w:r>
              <w:rPr>
                <w:noProof/>
                <w:webHidden/>
              </w:rPr>
              <w:fldChar w:fldCharType="begin"/>
            </w:r>
            <w:r>
              <w:rPr>
                <w:noProof/>
                <w:webHidden/>
              </w:rPr>
              <w:instrText xml:space="preserve"> PAGEREF _Toc227318302 \h </w:instrText>
            </w:r>
            <w:r>
              <w:rPr>
                <w:noProof/>
                <w:webHidden/>
              </w:rPr>
            </w:r>
            <w:r>
              <w:rPr>
                <w:noProof/>
                <w:webHidden/>
              </w:rPr>
              <w:fldChar w:fldCharType="separate"/>
            </w:r>
            <w:r>
              <w:rPr>
                <w:noProof/>
                <w:webHidden/>
              </w:rPr>
              <w:t>4</w:t>
            </w:r>
            <w:r>
              <w:rPr>
                <w:noProof/>
                <w:webHidden/>
              </w:rPr>
              <w:fldChar w:fldCharType="end"/>
            </w:r>
          </w:hyperlink>
        </w:p>
        <w:p w14:paraId="057ABA89" w14:textId="08BF1747" w:rsidR="00CF3200" w:rsidRPr="00CF3200" w:rsidRDefault="00CF3200">
          <w:pPr>
            <w:pStyle w:val="TOC2"/>
            <w:tabs>
              <w:tab w:val="left" w:pos="720"/>
              <w:tab w:val="right" w:leader="dot" w:pos="10610"/>
            </w:tabs>
            <w:rPr>
              <w:rFonts w:eastAsiaTheme="minorEastAsia"/>
              <w:noProof/>
              <w:kern w:val="2"/>
              <w:sz w:val="24"/>
              <w:szCs w:val="24"/>
            </w:rPr>
          </w:pPr>
          <w:hyperlink w:anchor="_Toc227318303" w:history="1">
            <w:r w:rsidRPr="00F227EA">
              <w:rPr>
                <w:rStyle w:val="Hyperlink"/>
                <w:rFonts w:ascii="Times New Roman" w:hAnsi="Times New Roman"/>
                <w:noProof/>
                <w:lang w:val="en-GB"/>
              </w:rPr>
              <w:t>2.3</w:t>
            </w:r>
            <w:r w:rsidRPr="00CF3200">
              <w:rPr>
                <w:rFonts w:eastAsiaTheme="minorEastAsia"/>
                <w:noProof/>
                <w:kern w:val="2"/>
                <w:sz w:val="24"/>
                <w:szCs w:val="24"/>
              </w:rPr>
              <w:tab/>
            </w:r>
            <w:r w:rsidRPr="00F227EA">
              <w:rPr>
                <w:rStyle w:val="Hyperlink"/>
                <w:rFonts w:ascii="Times New Roman" w:hAnsi="Times New Roman"/>
                <w:noProof/>
                <w:lang w:val="en-GB"/>
              </w:rPr>
              <w:t>Tổng quan yêu cầu chức năng (Overview of Functional Requirements)</w:t>
            </w:r>
            <w:r>
              <w:rPr>
                <w:noProof/>
                <w:webHidden/>
              </w:rPr>
              <w:tab/>
            </w:r>
            <w:r>
              <w:rPr>
                <w:noProof/>
                <w:webHidden/>
              </w:rPr>
              <w:fldChar w:fldCharType="begin"/>
            </w:r>
            <w:r>
              <w:rPr>
                <w:noProof/>
                <w:webHidden/>
              </w:rPr>
              <w:instrText xml:space="preserve"> PAGEREF _Toc227318303 \h </w:instrText>
            </w:r>
            <w:r>
              <w:rPr>
                <w:noProof/>
                <w:webHidden/>
              </w:rPr>
            </w:r>
            <w:r>
              <w:rPr>
                <w:noProof/>
                <w:webHidden/>
              </w:rPr>
              <w:fldChar w:fldCharType="separate"/>
            </w:r>
            <w:r>
              <w:rPr>
                <w:noProof/>
                <w:webHidden/>
              </w:rPr>
              <w:t>4</w:t>
            </w:r>
            <w:r>
              <w:rPr>
                <w:noProof/>
                <w:webHidden/>
              </w:rPr>
              <w:fldChar w:fldCharType="end"/>
            </w:r>
          </w:hyperlink>
        </w:p>
        <w:p w14:paraId="5052DCFB" w14:textId="0759F1E5" w:rsidR="00CF3200" w:rsidRPr="00CF3200" w:rsidRDefault="00CF3200">
          <w:pPr>
            <w:pStyle w:val="TOC1"/>
            <w:rPr>
              <w:rFonts w:asciiTheme="minorHAnsi" w:eastAsiaTheme="minorEastAsia" w:hAnsiTheme="minorHAnsi"/>
              <w:b w:val="0"/>
              <w:bCs w:val="0"/>
              <w:color w:val="auto"/>
              <w:kern w:val="2"/>
            </w:rPr>
          </w:pPr>
          <w:hyperlink w:anchor="_Toc227318304" w:history="1">
            <w:r w:rsidRPr="00F227EA">
              <w:rPr>
                <w:rStyle w:val="Hyperlink"/>
                <w:rFonts w:ascii="Times New Roman" w:hAnsi="Times New Roman"/>
                <w:lang w:val="en-GB"/>
              </w:rPr>
              <w:t>3</w:t>
            </w:r>
            <w:r w:rsidRPr="00CF3200">
              <w:rPr>
                <w:rFonts w:asciiTheme="minorHAnsi" w:eastAsiaTheme="minorEastAsia" w:hAnsiTheme="minorHAnsi"/>
                <w:b w:val="0"/>
                <w:bCs w:val="0"/>
                <w:color w:val="auto"/>
                <w:kern w:val="2"/>
              </w:rPr>
              <w:tab/>
            </w:r>
            <w:r w:rsidRPr="00F227EA">
              <w:rPr>
                <w:rStyle w:val="Hyperlink"/>
                <w:rFonts w:ascii="Times New Roman" w:hAnsi="Times New Roman"/>
                <w:lang w:val="en-GB"/>
              </w:rPr>
              <w:t>Các Yêu cầu (REQUIREMENTS)</w:t>
            </w:r>
            <w:r>
              <w:rPr>
                <w:webHidden/>
              </w:rPr>
              <w:tab/>
            </w:r>
            <w:r>
              <w:rPr>
                <w:webHidden/>
              </w:rPr>
              <w:fldChar w:fldCharType="begin"/>
            </w:r>
            <w:r>
              <w:rPr>
                <w:webHidden/>
              </w:rPr>
              <w:instrText xml:space="preserve"> PAGEREF _Toc227318304 \h </w:instrText>
            </w:r>
            <w:r>
              <w:rPr>
                <w:webHidden/>
              </w:rPr>
            </w:r>
            <w:r>
              <w:rPr>
                <w:webHidden/>
              </w:rPr>
              <w:fldChar w:fldCharType="separate"/>
            </w:r>
            <w:r>
              <w:rPr>
                <w:webHidden/>
              </w:rPr>
              <w:t>5</w:t>
            </w:r>
            <w:r>
              <w:rPr>
                <w:webHidden/>
              </w:rPr>
              <w:fldChar w:fldCharType="end"/>
            </w:r>
          </w:hyperlink>
        </w:p>
        <w:p w14:paraId="15F46067" w14:textId="6FA93273" w:rsidR="00CF3200" w:rsidRPr="00CF3200" w:rsidRDefault="00CF3200">
          <w:pPr>
            <w:pStyle w:val="TOC2"/>
            <w:tabs>
              <w:tab w:val="left" w:pos="720"/>
              <w:tab w:val="right" w:leader="dot" w:pos="10610"/>
            </w:tabs>
            <w:rPr>
              <w:rFonts w:eastAsiaTheme="minorEastAsia"/>
              <w:noProof/>
              <w:kern w:val="2"/>
              <w:sz w:val="24"/>
              <w:szCs w:val="24"/>
            </w:rPr>
          </w:pPr>
          <w:hyperlink w:anchor="_Toc227318305" w:history="1">
            <w:r w:rsidRPr="00F227EA">
              <w:rPr>
                <w:rStyle w:val="Hyperlink"/>
                <w:rFonts w:ascii="Times New Roman" w:hAnsi="Times New Roman"/>
                <w:noProof/>
                <w:lang w:val="en-GB"/>
              </w:rPr>
              <w:t>3.1</w:t>
            </w:r>
            <w:r w:rsidRPr="00CF3200">
              <w:rPr>
                <w:rFonts w:eastAsiaTheme="minorEastAsia"/>
                <w:noProof/>
                <w:kern w:val="2"/>
                <w:sz w:val="24"/>
                <w:szCs w:val="24"/>
              </w:rPr>
              <w:tab/>
            </w:r>
            <w:r w:rsidRPr="00F227EA">
              <w:rPr>
                <w:rStyle w:val="Hyperlink"/>
                <w:rFonts w:ascii="Times New Roman" w:hAnsi="Times New Roman"/>
                <w:noProof/>
                <w:lang w:val="en-GB"/>
              </w:rPr>
              <w:t>Yêu cầu giao diện bên ngoài (External Interface Requirements)</w:t>
            </w:r>
            <w:r>
              <w:rPr>
                <w:noProof/>
                <w:webHidden/>
              </w:rPr>
              <w:tab/>
            </w:r>
            <w:r>
              <w:rPr>
                <w:noProof/>
                <w:webHidden/>
              </w:rPr>
              <w:fldChar w:fldCharType="begin"/>
            </w:r>
            <w:r>
              <w:rPr>
                <w:noProof/>
                <w:webHidden/>
              </w:rPr>
              <w:instrText xml:space="preserve"> PAGEREF _Toc227318305 \h </w:instrText>
            </w:r>
            <w:r>
              <w:rPr>
                <w:noProof/>
                <w:webHidden/>
              </w:rPr>
            </w:r>
            <w:r>
              <w:rPr>
                <w:noProof/>
                <w:webHidden/>
              </w:rPr>
              <w:fldChar w:fldCharType="separate"/>
            </w:r>
            <w:r>
              <w:rPr>
                <w:noProof/>
                <w:webHidden/>
              </w:rPr>
              <w:t>5</w:t>
            </w:r>
            <w:r>
              <w:rPr>
                <w:noProof/>
                <w:webHidden/>
              </w:rPr>
              <w:fldChar w:fldCharType="end"/>
            </w:r>
          </w:hyperlink>
        </w:p>
        <w:p w14:paraId="5B231360" w14:textId="51C40D32" w:rsidR="00CF3200" w:rsidRPr="00CF3200" w:rsidRDefault="00CF3200">
          <w:pPr>
            <w:pStyle w:val="TOC3"/>
            <w:tabs>
              <w:tab w:val="left" w:pos="960"/>
              <w:tab w:val="right" w:leader="dot" w:pos="10610"/>
            </w:tabs>
            <w:rPr>
              <w:rFonts w:eastAsiaTheme="minorEastAsia"/>
              <w:i w:val="0"/>
              <w:iCs w:val="0"/>
              <w:noProof/>
              <w:kern w:val="2"/>
              <w:sz w:val="24"/>
              <w:szCs w:val="24"/>
            </w:rPr>
          </w:pPr>
          <w:hyperlink w:anchor="_Toc227318306" w:history="1">
            <w:r w:rsidRPr="00F227EA">
              <w:rPr>
                <w:rStyle w:val="Hyperlink"/>
                <w:rFonts w:ascii="Times New Roman" w:hAnsi="Times New Roman"/>
                <w:noProof/>
                <w:lang w:val="en-GB"/>
              </w:rPr>
              <w:t>3.1.1</w:t>
            </w:r>
            <w:r w:rsidRPr="00CF3200">
              <w:rPr>
                <w:rFonts w:eastAsiaTheme="minorEastAsia"/>
                <w:i w:val="0"/>
                <w:iCs w:val="0"/>
                <w:noProof/>
                <w:kern w:val="2"/>
                <w:sz w:val="24"/>
                <w:szCs w:val="24"/>
              </w:rPr>
              <w:tab/>
            </w:r>
            <w:r w:rsidRPr="00F227EA">
              <w:rPr>
                <w:rStyle w:val="Hyperlink"/>
                <w:rFonts w:ascii="Times New Roman" w:hAnsi="Times New Roman"/>
                <w:noProof/>
                <w:lang w:val="en-GB"/>
              </w:rPr>
              <w:t>Giao diện người dùng (User Interfaces)</w:t>
            </w:r>
            <w:r>
              <w:rPr>
                <w:noProof/>
                <w:webHidden/>
              </w:rPr>
              <w:tab/>
            </w:r>
            <w:r>
              <w:rPr>
                <w:noProof/>
                <w:webHidden/>
              </w:rPr>
              <w:fldChar w:fldCharType="begin"/>
            </w:r>
            <w:r>
              <w:rPr>
                <w:noProof/>
                <w:webHidden/>
              </w:rPr>
              <w:instrText xml:space="preserve"> PAGEREF _Toc227318306 \h </w:instrText>
            </w:r>
            <w:r>
              <w:rPr>
                <w:noProof/>
                <w:webHidden/>
              </w:rPr>
            </w:r>
            <w:r>
              <w:rPr>
                <w:noProof/>
                <w:webHidden/>
              </w:rPr>
              <w:fldChar w:fldCharType="separate"/>
            </w:r>
            <w:r>
              <w:rPr>
                <w:noProof/>
                <w:webHidden/>
              </w:rPr>
              <w:t>5</w:t>
            </w:r>
            <w:r>
              <w:rPr>
                <w:noProof/>
                <w:webHidden/>
              </w:rPr>
              <w:fldChar w:fldCharType="end"/>
            </w:r>
          </w:hyperlink>
        </w:p>
        <w:p w14:paraId="6BAB4069" w14:textId="18B2146D" w:rsidR="00CF3200" w:rsidRPr="00CF3200" w:rsidRDefault="00CF3200">
          <w:pPr>
            <w:pStyle w:val="TOC3"/>
            <w:tabs>
              <w:tab w:val="left" w:pos="960"/>
              <w:tab w:val="right" w:leader="dot" w:pos="10610"/>
            </w:tabs>
            <w:rPr>
              <w:rFonts w:eastAsiaTheme="minorEastAsia"/>
              <w:i w:val="0"/>
              <w:iCs w:val="0"/>
              <w:noProof/>
              <w:kern w:val="2"/>
              <w:sz w:val="24"/>
              <w:szCs w:val="24"/>
            </w:rPr>
          </w:pPr>
          <w:hyperlink w:anchor="_Toc227318307" w:history="1">
            <w:r w:rsidRPr="00F227EA">
              <w:rPr>
                <w:rStyle w:val="Hyperlink"/>
                <w:rFonts w:ascii="Times New Roman" w:hAnsi="Times New Roman"/>
                <w:noProof/>
                <w:lang w:val="en-GB"/>
              </w:rPr>
              <w:t>3.1.2</w:t>
            </w:r>
            <w:r w:rsidRPr="00CF3200">
              <w:rPr>
                <w:rFonts w:eastAsiaTheme="minorEastAsia"/>
                <w:i w:val="0"/>
                <w:iCs w:val="0"/>
                <w:noProof/>
                <w:kern w:val="2"/>
                <w:sz w:val="24"/>
                <w:szCs w:val="24"/>
              </w:rPr>
              <w:tab/>
            </w:r>
            <w:r w:rsidRPr="00F227EA">
              <w:rPr>
                <w:rStyle w:val="Hyperlink"/>
                <w:rFonts w:ascii="Times New Roman" w:hAnsi="Times New Roman"/>
                <w:noProof/>
                <w:lang w:val="en-GB"/>
              </w:rPr>
              <w:t>Giao diện phần cứng (Hardware Interfaces)</w:t>
            </w:r>
            <w:r>
              <w:rPr>
                <w:noProof/>
                <w:webHidden/>
              </w:rPr>
              <w:tab/>
            </w:r>
            <w:r>
              <w:rPr>
                <w:noProof/>
                <w:webHidden/>
              </w:rPr>
              <w:fldChar w:fldCharType="begin"/>
            </w:r>
            <w:r>
              <w:rPr>
                <w:noProof/>
                <w:webHidden/>
              </w:rPr>
              <w:instrText xml:space="preserve"> PAGEREF _Toc227318307 \h </w:instrText>
            </w:r>
            <w:r>
              <w:rPr>
                <w:noProof/>
                <w:webHidden/>
              </w:rPr>
            </w:r>
            <w:r>
              <w:rPr>
                <w:noProof/>
                <w:webHidden/>
              </w:rPr>
              <w:fldChar w:fldCharType="separate"/>
            </w:r>
            <w:r>
              <w:rPr>
                <w:noProof/>
                <w:webHidden/>
              </w:rPr>
              <w:t>5</w:t>
            </w:r>
            <w:r>
              <w:rPr>
                <w:noProof/>
                <w:webHidden/>
              </w:rPr>
              <w:fldChar w:fldCharType="end"/>
            </w:r>
          </w:hyperlink>
        </w:p>
        <w:p w14:paraId="23D2E39F" w14:textId="10F7107E" w:rsidR="00CF3200" w:rsidRPr="00CF3200" w:rsidRDefault="00CF3200">
          <w:pPr>
            <w:pStyle w:val="TOC2"/>
            <w:tabs>
              <w:tab w:val="left" w:pos="720"/>
              <w:tab w:val="right" w:leader="dot" w:pos="10610"/>
            </w:tabs>
            <w:rPr>
              <w:rFonts w:eastAsiaTheme="minorEastAsia"/>
              <w:noProof/>
              <w:kern w:val="2"/>
              <w:sz w:val="24"/>
              <w:szCs w:val="24"/>
            </w:rPr>
          </w:pPr>
          <w:hyperlink w:anchor="_Toc227318308" w:history="1">
            <w:r w:rsidRPr="00F227EA">
              <w:rPr>
                <w:rStyle w:val="Hyperlink"/>
                <w:rFonts w:ascii="Times New Roman" w:hAnsi="Times New Roman"/>
                <w:noProof/>
                <w:lang w:val="en-GB"/>
              </w:rPr>
              <w:t>3.2</w:t>
            </w:r>
            <w:r w:rsidRPr="00CF3200">
              <w:rPr>
                <w:rFonts w:eastAsiaTheme="minorEastAsia"/>
                <w:noProof/>
                <w:kern w:val="2"/>
                <w:sz w:val="24"/>
                <w:szCs w:val="24"/>
              </w:rPr>
              <w:tab/>
            </w:r>
            <w:r w:rsidRPr="00F227EA">
              <w:rPr>
                <w:rStyle w:val="Hyperlink"/>
                <w:rFonts w:ascii="Times New Roman" w:hAnsi="Times New Roman"/>
                <w:noProof/>
                <w:lang w:val="en-GB"/>
              </w:rPr>
              <w:t>Yêu cầu các chức năng (Functional Requirements)</w:t>
            </w:r>
            <w:r>
              <w:rPr>
                <w:noProof/>
                <w:webHidden/>
              </w:rPr>
              <w:tab/>
            </w:r>
            <w:r>
              <w:rPr>
                <w:noProof/>
                <w:webHidden/>
              </w:rPr>
              <w:fldChar w:fldCharType="begin"/>
            </w:r>
            <w:r>
              <w:rPr>
                <w:noProof/>
                <w:webHidden/>
              </w:rPr>
              <w:instrText xml:space="preserve"> PAGEREF _Toc227318308 \h </w:instrText>
            </w:r>
            <w:r>
              <w:rPr>
                <w:noProof/>
                <w:webHidden/>
              </w:rPr>
            </w:r>
            <w:r>
              <w:rPr>
                <w:noProof/>
                <w:webHidden/>
              </w:rPr>
              <w:fldChar w:fldCharType="separate"/>
            </w:r>
            <w:r>
              <w:rPr>
                <w:noProof/>
                <w:webHidden/>
              </w:rPr>
              <w:t>6</w:t>
            </w:r>
            <w:r>
              <w:rPr>
                <w:noProof/>
                <w:webHidden/>
              </w:rPr>
              <w:fldChar w:fldCharType="end"/>
            </w:r>
          </w:hyperlink>
        </w:p>
        <w:p w14:paraId="6C731EC1" w14:textId="51AC6C11" w:rsidR="00CF3200" w:rsidRPr="00CF3200" w:rsidRDefault="00CF3200">
          <w:pPr>
            <w:pStyle w:val="TOC3"/>
            <w:tabs>
              <w:tab w:val="left" w:pos="960"/>
              <w:tab w:val="right" w:leader="dot" w:pos="10610"/>
            </w:tabs>
            <w:rPr>
              <w:rFonts w:eastAsiaTheme="minorEastAsia"/>
              <w:i w:val="0"/>
              <w:iCs w:val="0"/>
              <w:noProof/>
              <w:kern w:val="2"/>
              <w:sz w:val="24"/>
              <w:szCs w:val="24"/>
            </w:rPr>
          </w:pPr>
          <w:hyperlink w:anchor="_Toc227318309" w:history="1">
            <w:r w:rsidRPr="00F227EA">
              <w:rPr>
                <w:rStyle w:val="Hyperlink"/>
                <w:rFonts w:ascii="Times New Roman" w:hAnsi="Times New Roman"/>
                <w:noProof/>
                <w:lang w:val="en-GB"/>
              </w:rPr>
              <w:t>3.2.1</w:t>
            </w:r>
            <w:r w:rsidRPr="00CF3200">
              <w:rPr>
                <w:rFonts w:eastAsiaTheme="minorEastAsia"/>
                <w:i w:val="0"/>
                <w:iCs w:val="0"/>
                <w:noProof/>
                <w:kern w:val="2"/>
                <w:sz w:val="24"/>
                <w:szCs w:val="24"/>
              </w:rPr>
              <w:tab/>
            </w:r>
            <w:r w:rsidRPr="00F227EA">
              <w:rPr>
                <w:rStyle w:val="Hyperlink"/>
                <w:rFonts w:ascii="Times New Roman" w:hAnsi="Times New Roman"/>
                <w:noProof/>
                <w:lang w:val="en-GB"/>
              </w:rPr>
              <w:t>Đặc tả các chứng năng</w:t>
            </w:r>
            <w:r>
              <w:rPr>
                <w:noProof/>
                <w:webHidden/>
              </w:rPr>
              <w:tab/>
            </w:r>
            <w:r>
              <w:rPr>
                <w:noProof/>
                <w:webHidden/>
              </w:rPr>
              <w:fldChar w:fldCharType="begin"/>
            </w:r>
            <w:r>
              <w:rPr>
                <w:noProof/>
                <w:webHidden/>
              </w:rPr>
              <w:instrText xml:space="preserve"> PAGEREF _Toc227318309 \h </w:instrText>
            </w:r>
            <w:r>
              <w:rPr>
                <w:noProof/>
                <w:webHidden/>
              </w:rPr>
            </w:r>
            <w:r>
              <w:rPr>
                <w:noProof/>
                <w:webHidden/>
              </w:rPr>
              <w:fldChar w:fldCharType="separate"/>
            </w:r>
            <w:r>
              <w:rPr>
                <w:noProof/>
                <w:webHidden/>
              </w:rPr>
              <w:t>7</w:t>
            </w:r>
            <w:r>
              <w:rPr>
                <w:noProof/>
                <w:webHidden/>
              </w:rPr>
              <w:fldChar w:fldCharType="end"/>
            </w:r>
          </w:hyperlink>
        </w:p>
        <w:p w14:paraId="176FC3B5" w14:textId="39B53BD0" w:rsidR="00CF3200" w:rsidRPr="00CF3200" w:rsidRDefault="00CF3200">
          <w:pPr>
            <w:pStyle w:val="TOC2"/>
            <w:tabs>
              <w:tab w:val="left" w:pos="720"/>
              <w:tab w:val="right" w:leader="dot" w:pos="10610"/>
            </w:tabs>
            <w:rPr>
              <w:rFonts w:eastAsiaTheme="minorEastAsia"/>
              <w:noProof/>
              <w:kern w:val="2"/>
              <w:sz w:val="24"/>
              <w:szCs w:val="24"/>
            </w:rPr>
          </w:pPr>
          <w:hyperlink w:anchor="_Toc227318310" w:history="1">
            <w:r w:rsidRPr="00F227EA">
              <w:rPr>
                <w:rStyle w:val="Hyperlink"/>
                <w:rFonts w:ascii="Times New Roman" w:hAnsi="Times New Roman"/>
                <w:noProof/>
                <w:lang w:val="en-GB"/>
              </w:rPr>
              <w:t>3.3</w:t>
            </w:r>
            <w:r w:rsidRPr="00CF3200">
              <w:rPr>
                <w:rFonts w:eastAsiaTheme="minorEastAsia"/>
                <w:noProof/>
                <w:kern w:val="2"/>
                <w:sz w:val="24"/>
                <w:szCs w:val="24"/>
              </w:rPr>
              <w:tab/>
            </w:r>
            <w:r w:rsidRPr="00F227EA">
              <w:rPr>
                <w:rStyle w:val="Hyperlink"/>
                <w:rFonts w:ascii="Times New Roman" w:hAnsi="Times New Roman"/>
                <w:noProof/>
                <w:lang w:val="en-GB"/>
              </w:rPr>
              <w:t>Performance Requirements</w:t>
            </w:r>
            <w:r>
              <w:rPr>
                <w:noProof/>
                <w:webHidden/>
              </w:rPr>
              <w:tab/>
            </w:r>
            <w:r>
              <w:rPr>
                <w:noProof/>
                <w:webHidden/>
              </w:rPr>
              <w:fldChar w:fldCharType="begin"/>
            </w:r>
            <w:r>
              <w:rPr>
                <w:noProof/>
                <w:webHidden/>
              </w:rPr>
              <w:instrText xml:space="preserve"> PAGEREF _Toc227318310 \h </w:instrText>
            </w:r>
            <w:r>
              <w:rPr>
                <w:noProof/>
                <w:webHidden/>
              </w:rPr>
            </w:r>
            <w:r>
              <w:rPr>
                <w:noProof/>
                <w:webHidden/>
              </w:rPr>
              <w:fldChar w:fldCharType="separate"/>
            </w:r>
            <w:r>
              <w:rPr>
                <w:noProof/>
                <w:webHidden/>
              </w:rPr>
              <w:t>20</w:t>
            </w:r>
            <w:r>
              <w:rPr>
                <w:noProof/>
                <w:webHidden/>
              </w:rPr>
              <w:fldChar w:fldCharType="end"/>
            </w:r>
          </w:hyperlink>
        </w:p>
        <w:p w14:paraId="35B3B851" w14:textId="25281448" w:rsidR="00CF3200" w:rsidRPr="00CF3200" w:rsidRDefault="00CF3200">
          <w:pPr>
            <w:pStyle w:val="TOC2"/>
            <w:tabs>
              <w:tab w:val="left" w:pos="720"/>
              <w:tab w:val="right" w:leader="dot" w:pos="10610"/>
            </w:tabs>
            <w:rPr>
              <w:rFonts w:eastAsiaTheme="minorEastAsia"/>
              <w:noProof/>
              <w:kern w:val="2"/>
              <w:sz w:val="24"/>
              <w:szCs w:val="24"/>
            </w:rPr>
          </w:pPr>
          <w:hyperlink w:anchor="_Toc227318311" w:history="1">
            <w:r w:rsidRPr="00F227EA">
              <w:rPr>
                <w:rStyle w:val="Hyperlink"/>
                <w:rFonts w:ascii="Times New Roman" w:hAnsi="Times New Roman"/>
                <w:noProof/>
                <w:lang w:val="en-GB"/>
              </w:rPr>
              <w:t>3.4</w:t>
            </w:r>
            <w:r w:rsidRPr="00CF3200">
              <w:rPr>
                <w:rFonts w:eastAsiaTheme="minorEastAsia"/>
                <w:noProof/>
                <w:kern w:val="2"/>
                <w:sz w:val="24"/>
                <w:szCs w:val="24"/>
              </w:rPr>
              <w:tab/>
            </w:r>
            <w:r w:rsidRPr="00F227EA">
              <w:rPr>
                <w:rStyle w:val="Hyperlink"/>
                <w:rFonts w:ascii="Times New Roman" w:hAnsi="Times New Roman"/>
                <w:noProof/>
                <w:lang w:val="en-GB"/>
              </w:rPr>
              <w:t>Security</w:t>
            </w:r>
            <w:r>
              <w:rPr>
                <w:noProof/>
                <w:webHidden/>
              </w:rPr>
              <w:tab/>
            </w:r>
            <w:r>
              <w:rPr>
                <w:noProof/>
                <w:webHidden/>
              </w:rPr>
              <w:fldChar w:fldCharType="begin"/>
            </w:r>
            <w:r>
              <w:rPr>
                <w:noProof/>
                <w:webHidden/>
              </w:rPr>
              <w:instrText xml:space="preserve"> PAGEREF _Toc227318311 \h </w:instrText>
            </w:r>
            <w:r>
              <w:rPr>
                <w:noProof/>
                <w:webHidden/>
              </w:rPr>
            </w:r>
            <w:r>
              <w:rPr>
                <w:noProof/>
                <w:webHidden/>
              </w:rPr>
              <w:fldChar w:fldCharType="separate"/>
            </w:r>
            <w:r>
              <w:rPr>
                <w:noProof/>
                <w:webHidden/>
              </w:rPr>
              <w:t>21</w:t>
            </w:r>
            <w:r>
              <w:rPr>
                <w:noProof/>
                <w:webHidden/>
              </w:rPr>
              <w:fldChar w:fldCharType="end"/>
            </w:r>
          </w:hyperlink>
        </w:p>
        <w:p w14:paraId="24A1E262" w14:textId="0D9EC289" w:rsidR="00CF3200" w:rsidRDefault="00CF3200">
          <w:r>
            <w:rPr>
              <w:b/>
              <w:bCs/>
              <w:noProof/>
            </w:rPr>
            <w:fldChar w:fldCharType="end"/>
          </w:r>
        </w:p>
      </w:sdtContent>
    </w:sdt>
    <w:p w14:paraId="6C095155" w14:textId="6BD4FE26" w:rsidR="00131CA2" w:rsidRPr="00F526CD" w:rsidRDefault="00131CA2" w:rsidP="006B6AD1">
      <w:pPr>
        <w:spacing w:line="312" w:lineRule="auto"/>
        <w:rPr>
          <w:rFonts w:ascii="Times New Roman" w:hAnsi="Times New Roman" w:cs="Times New Roman"/>
        </w:rPr>
      </w:pPr>
    </w:p>
    <w:p w14:paraId="3C82110E" w14:textId="5517BA77" w:rsidR="00131CA2" w:rsidRPr="00F526CD" w:rsidRDefault="004975CB" w:rsidP="006B6AD1">
      <w:pPr>
        <w:pStyle w:val="Heading1"/>
        <w:pageBreakBefore/>
        <w:numPr>
          <w:ilvl w:val="0"/>
          <w:numId w:val="2"/>
        </w:numPr>
        <w:tabs>
          <w:tab w:val="clear" w:pos="432"/>
          <w:tab w:val="num" w:pos="720"/>
        </w:tabs>
        <w:overflowPunct/>
        <w:autoSpaceDE/>
        <w:autoSpaceDN/>
        <w:adjustRightInd/>
        <w:spacing w:before="360" w:line="312" w:lineRule="auto"/>
        <w:ind w:left="720" w:hanging="720"/>
        <w:textAlignment w:val="auto"/>
        <w:rPr>
          <w:rFonts w:ascii="Times New Roman" w:hAnsi="Times New Roman"/>
          <w:color w:val="44546A" w:themeColor="text2"/>
        </w:rPr>
      </w:pPr>
      <w:bookmarkStart w:id="7" w:name="_Toc227318296"/>
      <w:r w:rsidRPr="00F526CD">
        <w:rPr>
          <w:rFonts w:ascii="Times New Roman" w:hAnsi="Times New Roman"/>
          <w:color w:val="44546A" w:themeColor="text2"/>
        </w:rPr>
        <w:lastRenderedPageBreak/>
        <w:t>Giới thiệu</w:t>
      </w:r>
      <w:bookmarkEnd w:id="7"/>
    </w:p>
    <w:p w14:paraId="5FE8D0C0" w14:textId="161CCC56" w:rsidR="00131CA2" w:rsidRPr="00F526CD" w:rsidRDefault="004975CB"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rPr>
      </w:pPr>
      <w:bookmarkStart w:id="8" w:name="_Toc227318297"/>
      <w:r w:rsidRPr="00F526CD">
        <w:rPr>
          <w:rFonts w:ascii="Times New Roman" w:hAnsi="Times New Roman"/>
          <w:color w:val="000000" w:themeColor="text1"/>
          <w:sz w:val="24"/>
          <w:szCs w:val="24"/>
        </w:rPr>
        <w:t>Mục đích</w:t>
      </w:r>
      <w:bookmarkEnd w:id="8"/>
    </w:p>
    <w:p w14:paraId="67CF834A" w14:textId="5AC378C2" w:rsidR="004975CB" w:rsidRPr="00F526CD" w:rsidRDefault="004975CB" w:rsidP="006B6AD1">
      <w:pPr>
        <w:spacing w:line="312" w:lineRule="auto"/>
        <w:rPr>
          <w:rFonts w:ascii="Times New Roman" w:hAnsi="Times New Roman" w:cs="Times New Roman"/>
        </w:rPr>
      </w:pPr>
      <w:r w:rsidRPr="00F526CD">
        <w:rPr>
          <w:rFonts w:ascii="Times New Roman" w:hAnsi="Times New Roman" w:cs="Times New Roman"/>
        </w:rPr>
        <w:t>Tài liệu Đặc tả Chức năng (FRS) này nhằm chi tiết hóa các yêu cầu kỹ thuật và quy trình vận hành để xây dựng Hệ thống Quản trị Dự án Nội bộ Tập trung. Trong bối cảnh công ty đang mở rộng quy mô nhanh chóng, tài liệu này đóng vai trò là kim chỉ nam để chuyển đổi các nhu cầu kinh doanh thành giải pháp công nghệ cụ thể, nhằm:</w:t>
      </w:r>
    </w:p>
    <w:p w14:paraId="7624D316" w14:textId="4EC019D6" w:rsidR="004975CB" w:rsidRPr="00F526CD" w:rsidRDefault="004975CB" w:rsidP="006B6AD1">
      <w:pPr>
        <w:pStyle w:val="ListParagraph"/>
        <w:numPr>
          <w:ilvl w:val="0"/>
          <w:numId w:val="6"/>
        </w:numPr>
        <w:spacing w:line="312" w:lineRule="auto"/>
        <w:rPr>
          <w:rFonts w:ascii="Times New Roman" w:hAnsi="Times New Roman" w:cs="Times New Roman"/>
        </w:rPr>
      </w:pPr>
      <w:r w:rsidRPr="00F526CD">
        <w:rPr>
          <w:rFonts w:ascii="Times New Roman" w:hAnsi="Times New Roman" w:cs="Times New Roman"/>
        </w:rPr>
        <w:t>Hợp nhất dữ liệu và Xóa bỏ ốc đảo thông tin: Thay thế hoàn toàn các công cụ rời rạc (Spreadsheet, Email), thiết lập một "nguồn sự thật duy nhất" (Single Source of Truth) giúp thông tin dự án không còn bị phân mảnh giữa các bộ phận.</w:t>
      </w:r>
    </w:p>
    <w:p w14:paraId="3B7FB0E8" w14:textId="3AAC0C92" w:rsidR="004975CB" w:rsidRPr="00F526CD" w:rsidRDefault="004975CB" w:rsidP="006B6AD1">
      <w:pPr>
        <w:pStyle w:val="ListParagraph"/>
        <w:numPr>
          <w:ilvl w:val="0"/>
          <w:numId w:val="6"/>
        </w:numPr>
        <w:spacing w:line="312" w:lineRule="auto"/>
        <w:rPr>
          <w:rFonts w:ascii="Times New Roman" w:hAnsi="Times New Roman" w:cs="Times New Roman"/>
        </w:rPr>
      </w:pPr>
      <w:r w:rsidRPr="00F526CD">
        <w:rPr>
          <w:rFonts w:ascii="Times New Roman" w:hAnsi="Times New Roman" w:cs="Times New Roman"/>
        </w:rPr>
        <w:t>Tối ưu hóa quy trình phối hợp: Cung cấp các không gian làm việc (Workspace) chuyên biệt, hỗ trợ liên kết thông tin đa hệ thống và kế thừa dữ liệu xuyên suốt vòng đời dự án.</w:t>
      </w:r>
    </w:p>
    <w:p w14:paraId="128E52EA" w14:textId="2CB299D0" w:rsidR="004975CB" w:rsidRPr="00F526CD" w:rsidRDefault="004975CB" w:rsidP="006B6AD1">
      <w:pPr>
        <w:pStyle w:val="ListParagraph"/>
        <w:numPr>
          <w:ilvl w:val="0"/>
          <w:numId w:val="6"/>
        </w:numPr>
        <w:spacing w:line="312" w:lineRule="auto"/>
        <w:rPr>
          <w:rFonts w:ascii="Times New Roman" w:hAnsi="Times New Roman" w:cs="Times New Roman"/>
        </w:rPr>
      </w:pPr>
      <w:r w:rsidRPr="00F526CD">
        <w:rPr>
          <w:rFonts w:ascii="Times New Roman" w:hAnsi="Times New Roman" w:cs="Times New Roman"/>
        </w:rPr>
        <w:t>Nâng cao năng lực giám sát và thực thi: Phân rã mục tiêu thành các Milestone/Task chi tiết, tối ưu hóa việc phân bổ nguồn lực và cung cấp công cụ Dashboard thời gian thực để cấp quản lý kiểm soát tiến độ cũng như hiệu quả công việc của nhân sự một cách minh bạch.</w:t>
      </w:r>
    </w:p>
    <w:p w14:paraId="019D3C2E" w14:textId="61AFD58D" w:rsidR="00131CA2" w:rsidRPr="00F526CD" w:rsidRDefault="004975CB"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rPr>
      </w:pPr>
      <w:bookmarkStart w:id="9" w:name="_Toc227318298"/>
      <w:r w:rsidRPr="00F526CD">
        <w:rPr>
          <w:rFonts w:ascii="Times New Roman" w:hAnsi="Times New Roman"/>
          <w:color w:val="000000" w:themeColor="text1"/>
          <w:sz w:val="24"/>
          <w:szCs w:val="24"/>
        </w:rPr>
        <w:t>Tài liệu tham chiếu</w:t>
      </w:r>
      <w:bookmarkEnd w:id="9"/>
    </w:p>
    <w:p w14:paraId="01701193" w14:textId="7B2BFF6F" w:rsidR="004975CB" w:rsidRPr="00F526CD" w:rsidRDefault="004975CB" w:rsidP="006B6AD1">
      <w:pPr>
        <w:spacing w:line="312" w:lineRule="auto"/>
        <w:rPr>
          <w:rFonts w:ascii="Times New Roman" w:hAnsi="Times New Roman" w:cs="Times New Roman"/>
        </w:rPr>
      </w:pPr>
      <w:r w:rsidRPr="00F526CD">
        <w:rPr>
          <w:rFonts w:ascii="Times New Roman" w:hAnsi="Times New Roman" w:cs="Times New Roman"/>
        </w:rPr>
        <w:t xml:space="preserve">Tài liệu tham chiếu </w:t>
      </w:r>
      <w:r w:rsidR="00B2126E" w:rsidRPr="00F526CD">
        <w:rPr>
          <w:rFonts w:ascii="Times New Roman" w:hAnsi="Times New Roman" w:cs="Times New Roman"/>
        </w:rPr>
        <w:t>từ</w:t>
      </w:r>
      <w:r w:rsidRPr="00F526CD">
        <w:rPr>
          <w:rFonts w:ascii="Times New Roman" w:hAnsi="Times New Roman" w:cs="Times New Roman"/>
        </w:rPr>
        <w:t xml:space="preserve"> BRD.docx</w:t>
      </w:r>
    </w:p>
    <w:p w14:paraId="081A6FCE" w14:textId="6BE5B563" w:rsidR="00131CA2" w:rsidRPr="00F526CD" w:rsidRDefault="00B2126E"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rPr>
      </w:pPr>
      <w:bookmarkStart w:id="10" w:name="_Toc227318299"/>
      <w:r w:rsidRPr="00F526CD">
        <w:rPr>
          <w:rFonts w:ascii="Times New Roman" w:hAnsi="Times New Roman"/>
          <w:color w:val="000000" w:themeColor="text1"/>
          <w:sz w:val="24"/>
          <w:szCs w:val="24"/>
        </w:rPr>
        <w:t>Các từ và thuật ngữ viết tắt</w:t>
      </w:r>
      <w:bookmarkEnd w:id="10"/>
    </w:p>
    <w:p w14:paraId="22F6CF1E" w14:textId="6C1103BE" w:rsidR="00131CA2" w:rsidRPr="00F526CD" w:rsidRDefault="00B2126E" w:rsidP="006B6AD1">
      <w:pPr>
        <w:pStyle w:val="Heading1"/>
        <w:pageBreakBefore/>
        <w:numPr>
          <w:ilvl w:val="0"/>
          <w:numId w:val="2"/>
        </w:numPr>
        <w:tabs>
          <w:tab w:val="clear" w:pos="432"/>
          <w:tab w:val="num" w:pos="720"/>
        </w:tabs>
        <w:overflowPunct/>
        <w:autoSpaceDE/>
        <w:autoSpaceDN/>
        <w:adjustRightInd/>
        <w:spacing w:before="360" w:line="312" w:lineRule="auto"/>
        <w:ind w:left="720" w:hanging="720"/>
        <w:textAlignment w:val="auto"/>
        <w:rPr>
          <w:rFonts w:ascii="Times New Roman" w:hAnsi="Times New Roman"/>
          <w:color w:val="44546A" w:themeColor="text2"/>
        </w:rPr>
      </w:pPr>
      <w:bookmarkStart w:id="11" w:name="_Toc227318300"/>
      <w:r w:rsidRPr="00F526CD">
        <w:rPr>
          <w:rFonts w:ascii="Times New Roman" w:hAnsi="Times New Roman"/>
          <w:color w:val="44546A" w:themeColor="text2"/>
        </w:rPr>
        <w:lastRenderedPageBreak/>
        <w:t>Mô tả tổng quản</w:t>
      </w:r>
      <w:bookmarkEnd w:id="11"/>
    </w:p>
    <w:p w14:paraId="71747C26" w14:textId="7F5B9957" w:rsidR="00131CA2" w:rsidRPr="00F526CD" w:rsidRDefault="00B2126E"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rPr>
      </w:pPr>
      <w:bookmarkStart w:id="12" w:name="_Toc227318301"/>
      <w:r w:rsidRPr="00F526CD">
        <w:rPr>
          <w:rFonts w:ascii="Times New Roman" w:hAnsi="Times New Roman"/>
          <w:color w:val="000000" w:themeColor="text1"/>
          <w:sz w:val="24"/>
          <w:szCs w:val="24"/>
        </w:rPr>
        <w:t>Bối cảnh sản phẩm (Product Context)</w:t>
      </w:r>
      <w:bookmarkEnd w:id="12"/>
    </w:p>
    <w:p w14:paraId="5FFF5457" w14:textId="5D37AD42" w:rsidR="00B2126E" w:rsidRPr="00F526CD" w:rsidRDefault="00B2126E" w:rsidP="006B6AD1">
      <w:pPr>
        <w:spacing w:line="312" w:lineRule="auto"/>
        <w:rPr>
          <w:rFonts w:ascii="Times New Roman" w:hAnsi="Times New Roman" w:cs="Times New Roman"/>
        </w:rPr>
      </w:pPr>
      <w:r w:rsidRPr="00F526CD">
        <w:rPr>
          <w:rFonts w:ascii="Times New Roman" w:hAnsi="Times New Roman" w:cs="Times New Roman"/>
        </w:rPr>
        <w:t>Hệ thống là một nền tảng Web-based đóng vai trò trung tâm điều phối công việc liên phòng ban (Sales, Marketing, Engineering), tích hợp dữ liệu từ CRM để tự động hóa quy trình quản trị dự án.</w:t>
      </w:r>
    </w:p>
    <w:p w14:paraId="1CCBBE3C" w14:textId="760DD125" w:rsidR="00131CA2" w:rsidRPr="00F526CD" w:rsidRDefault="00B2126E"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13" w:name="_Toc227318302"/>
      <w:r w:rsidRPr="00F526CD">
        <w:rPr>
          <w:rFonts w:ascii="Times New Roman" w:hAnsi="Times New Roman"/>
          <w:color w:val="000000" w:themeColor="text1"/>
          <w:sz w:val="24"/>
          <w:szCs w:val="24"/>
          <w:lang w:val="en-GB"/>
        </w:rPr>
        <w:t>Đặc điểm người dùng (User Classes and Characteristics)</w:t>
      </w:r>
      <w:bookmarkEnd w:id="13"/>
    </w:p>
    <w:p w14:paraId="5096E459" w14:textId="77777777" w:rsidR="00B2126E" w:rsidRPr="00F526CD" w:rsidRDefault="00B2126E" w:rsidP="006B6AD1">
      <w:pPr>
        <w:pStyle w:val="ListParagraph"/>
        <w:numPr>
          <w:ilvl w:val="0"/>
          <w:numId w:val="7"/>
        </w:numPr>
        <w:spacing w:line="312" w:lineRule="auto"/>
        <w:rPr>
          <w:rFonts w:ascii="Times New Roman" w:hAnsi="Times New Roman" w:cs="Times New Roman"/>
          <w:lang w:val="en-GB"/>
        </w:rPr>
      </w:pPr>
      <w:r w:rsidRPr="00F526CD">
        <w:rPr>
          <w:rFonts w:ascii="Times New Roman" w:hAnsi="Times New Roman" w:cs="Times New Roman"/>
          <w:lang w:val="en-GB"/>
        </w:rPr>
        <w:t>Admin: Quản trị hệ thống, thiết lập Workspace và danh mục dùng chung.</w:t>
      </w:r>
    </w:p>
    <w:p w14:paraId="47C31987" w14:textId="77777777" w:rsidR="00B2126E" w:rsidRPr="00F526CD" w:rsidRDefault="00B2126E" w:rsidP="006B6AD1">
      <w:pPr>
        <w:pStyle w:val="ListParagraph"/>
        <w:numPr>
          <w:ilvl w:val="0"/>
          <w:numId w:val="7"/>
        </w:numPr>
        <w:spacing w:line="312" w:lineRule="auto"/>
        <w:rPr>
          <w:rFonts w:ascii="Times New Roman" w:hAnsi="Times New Roman" w:cs="Times New Roman"/>
          <w:lang w:val="en-GB"/>
        </w:rPr>
      </w:pPr>
      <w:r w:rsidRPr="00F526CD">
        <w:rPr>
          <w:rFonts w:ascii="Times New Roman" w:hAnsi="Times New Roman" w:cs="Times New Roman"/>
          <w:lang w:val="en-GB"/>
        </w:rPr>
        <w:t>Manager (Quản lý): Theo dõi tiến độ tổng thể, phê duyệt yêu cầu, điều phối nguồn lực.</w:t>
      </w:r>
    </w:p>
    <w:p w14:paraId="22B718CD" w14:textId="77777777" w:rsidR="00B2126E" w:rsidRPr="00F526CD" w:rsidRDefault="00B2126E" w:rsidP="006B6AD1">
      <w:pPr>
        <w:pStyle w:val="ListParagraph"/>
        <w:numPr>
          <w:ilvl w:val="0"/>
          <w:numId w:val="7"/>
        </w:numPr>
        <w:spacing w:line="312" w:lineRule="auto"/>
        <w:rPr>
          <w:rFonts w:ascii="Times New Roman" w:hAnsi="Times New Roman" w:cs="Times New Roman"/>
          <w:lang w:val="en-GB"/>
        </w:rPr>
      </w:pPr>
      <w:r w:rsidRPr="00F526CD">
        <w:rPr>
          <w:rFonts w:ascii="Times New Roman" w:hAnsi="Times New Roman" w:cs="Times New Roman"/>
          <w:lang w:val="en-GB"/>
        </w:rPr>
        <w:t>Member (Nhân viên): Thực thi task, cập nhật trạng thái, tương tác trực tiếp trên công việc.</w:t>
      </w:r>
    </w:p>
    <w:p w14:paraId="143C5AF4" w14:textId="653F3242" w:rsidR="00B2126E" w:rsidRPr="00F526CD" w:rsidRDefault="00B2126E" w:rsidP="006B6AD1">
      <w:pPr>
        <w:pStyle w:val="ListParagraph"/>
        <w:numPr>
          <w:ilvl w:val="0"/>
          <w:numId w:val="7"/>
        </w:numPr>
        <w:spacing w:line="312" w:lineRule="auto"/>
        <w:rPr>
          <w:rFonts w:ascii="Times New Roman" w:hAnsi="Times New Roman" w:cs="Times New Roman"/>
          <w:lang w:val="en-GB"/>
        </w:rPr>
      </w:pPr>
      <w:r w:rsidRPr="00F526CD">
        <w:rPr>
          <w:rFonts w:ascii="Times New Roman" w:hAnsi="Times New Roman" w:cs="Times New Roman"/>
          <w:lang w:val="en-GB"/>
        </w:rPr>
        <w:t>Director (Lãnh đạo): Theo dõi báo cáo Dashboard chiến lược và hiệu suất toàn công ty.</w:t>
      </w:r>
    </w:p>
    <w:p w14:paraId="4F4DC429" w14:textId="16DA0610" w:rsidR="00131CA2" w:rsidRPr="00F526CD" w:rsidRDefault="00B2126E"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14" w:name="_Toc506753073"/>
      <w:bookmarkStart w:id="15" w:name="_Toc227318303"/>
      <w:r w:rsidRPr="00F526CD">
        <w:rPr>
          <w:rFonts w:ascii="Times New Roman" w:hAnsi="Times New Roman"/>
          <w:color w:val="000000" w:themeColor="text1"/>
          <w:sz w:val="24"/>
          <w:szCs w:val="24"/>
          <w:lang w:val="en-GB"/>
        </w:rPr>
        <w:t>Tổng quan yêu cầu chức năng (</w:t>
      </w:r>
      <w:r w:rsidR="00131CA2" w:rsidRPr="00F526CD">
        <w:rPr>
          <w:rFonts w:ascii="Times New Roman" w:hAnsi="Times New Roman"/>
          <w:color w:val="000000" w:themeColor="text1"/>
          <w:sz w:val="24"/>
          <w:szCs w:val="24"/>
          <w:lang w:val="en-GB"/>
        </w:rPr>
        <w:t>Overview of Functional Requirements</w:t>
      </w:r>
      <w:bookmarkEnd w:id="14"/>
      <w:r w:rsidRPr="00F526CD">
        <w:rPr>
          <w:rFonts w:ascii="Times New Roman" w:hAnsi="Times New Roman"/>
          <w:color w:val="000000" w:themeColor="text1"/>
          <w:sz w:val="24"/>
          <w:szCs w:val="24"/>
          <w:lang w:val="en-GB"/>
        </w:rPr>
        <w:t>)</w:t>
      </w:r>
      <w:bookmarkEnd w:id="15"/>
    </w:p>
    <w:p w14:paraId="6D581025" w14:textId="71FE16CF" w:rsidR="00B2126E" w:rsidRPr="00F526CD" w:rsidRDefault="00B2126E" w:rsidP="006B6AD1">
      <w:pPr>
        <w:spacing w:line="312" w:lineRule="auto"/>
        <w:rPr>
          <w:rFonts w:ascii="Times New Roman" w:hAnsi="Times New Roman" w:cs="Times New Roman"/>
          <w:lang w:val="en-GB"/>
        </w:rPr>
      </w:pPr>
      <w:r w:rsidRPr="00F526CD">
        <w:rPr>
          <w:rFonts w:ascii="Times New Roman" w:hAnsi="Times New Roman" w:cs="Times New Roman"/>
          <w:lang w:val="en-GB"/>
        </w:rPr>
        <w:t>Hệ thống xoay quanh 4 trụ cột chính:</w:t>
      </w:r>
    </w:p>
    <w:p w14:paraId="66705739" w14:textId="77777777" w:rsidR="00B2126E" w:rsidRPr="00F526CD" w:rsidRDefault="00B2126E" w:rsidP="006B6AD1">
      <w:pPr>
        <w:pStyle w:val="ListParagraph"/>
        <w:numPr>
          <w:ilvl w:val="0"/>
          <w:numId w:val="8"/>
        </w:numPr>
        <w:spacing w:line="312" w:lineRule="auto"/>
        <w:rPr>
          <w:rFonts w:ascii="Times New Roman" w:hAnsi="Times New Roman" w:cs="Times New Roman"/>
          <w:lang w:val="en-GB"/>
        </w:rPr>
      </w:pPr>
      <w:r w:rsidRPr="00F526CD">
        <w:rPr>
          <w:rFonts w:ascii="Times New Roman" w:hAnsi="Times New Roman" w:cs="Times New Roman"/>
          <w:lang w:val="en-GB"/>
        </w:rPr>
        <w:t>Trải nghiệm Excel-Hybrid: Nhập liệu nhanh, hỗ trợ phím tắt và sao chép/dán.</w:t>
      </w:r>
    </w:p>
    <w:p w14:paraId="7ECF023D" w14:textId="77777777" w:rsidR="00B2126E" w:rsidRPr="00F526CD" w:rsidRDefault="00B2126E" w:rsidP="006B6AD1">
      <w:pPr>
        <w:pStyle w:val="ListParagraph"/>
        <w:numPr>
          <w:ilvl w:val="0"/>
          <w:numId w:val="8"/>
        </w:numPr>
        <w:spacing w:line="312" w:lineRule="auto"/>
        <w:rPr>
          <w:rFonts w:ascii="Times New Roman" w:hAnsi="Times New Roman" w:cs="Times New Roman"/>
          <w:lang w:val="en-GB"/>
        </w:rPr>
      </w:pPr>
      <w:r w:rsidRPr="00F526CD">
        <w:rPr>
          <w:rFonts w:ascii="Times New Roman" w:hAnsi="Times New Roman" w:cs="Times New Roman"/>
          <w:lang w:val="en-GB"/>
        </w:rPr>
        <w:t>Quản trị tập trung: Phân cấp dự án rõ ràng (Portfolio -&gt; Project -&gt; Task).</w:t>
      </w:r>
    </w:p>
    <w:p w14:paraId="6695EAE0" w14:textId="77777777" w:rsidR="00B2126E" w:rsidRPr="00F526CD" w:rsidRDefault="00B2126E" w:rsidP="006B6AD1">
      <w:pPr>
        <w:pStyle w:val="ListParagraph"/>
        <w:numPr>
          <w:ilvl w:val="0"/>
          <w:numId w:val="8"/>
        </w:numPr>
        <w:spacing w:line="312" w:lineRule="auto"/>
        <w:rPr>
          <w:rFonts w:ascii="Times New Roman" w:hAnsi="Times New Roman" w:cs="Times New Roman"/>
          <w:lang w:val="en-GB"/>
        </w:rPr>
      </w:pPr>
      <w:r w:rsidRPr="00F526CD">
        <w:rPr>
          <w:rFonts w:ascii="Times New Roman" w:hAnsi="Times New Roman" w:cs="Times New Roman"/>
          <w:lang w:val="en-GB"/>
        </w:rPr>
        <w:t>Liên thông dữ liệu: Tự động hóa luồng thông tin giữa các phòng ban.</w:t>
      </w:r>
    </w:p>
    <w:p w14:paraId="756B33DB" w14:textId="093B11C3" w:rsidR="00131CA2" w:rsidRPr="00F526CD" w:rsidRDefault="00B2126E" w:rsidP="006B6AD1">
      <w:pPr>
        <w:pStyle w:val="ListParagraph"/>
        <w:numPr>
          <w:ilvl w:val="0"/>
          <w:numId w:val="8"/>
        </w:numPr>
        <w:tabs>
          <w:tab w:val="num" w:pos="720"/>
        </w:tabs>
        <w:spacing w:line="312" w:lineRule="auto"/>
        <w:rPr>
          <w:rFonts w:ascii="Times New Roman" w:hAnsi="Times New Roman" w:cs="Times New Roman"/>
          <w:lang w:val="en-GB"/>
        </w:rPr>
      </w:pPr>
      <w:r w:rsidRPr="00F526CD">
        <w:rPr>
          <w:rFonts w:ascii="Times New Roman" w:hAnsi="Times New Roman" w:cs="Times New Roman"/>
          <w:lang w:val="en-GB"/>
        </w:rPr>
        <w:t>Kỷ luật vận hành: Lưu vết tuyệt đối và quy trình phê duyệt chặt chẽ.</w:t>
      </w:r>
    </w:p>
    <w:p w14:paraId="43EE38DA" w14:textId="2E6ABF4C" w:rsidR="00131CA2" w:rsidRPr="00F526CD" w:rsidRDefault="00B2126E" w:rsidP="006B6AD1">
      <w:pPr>
        <w:pStyle w:val="Heading1"/>
        <w:pageBreakBefore/>
        <w:numPr>
          <w:ilvl w:val="0"/>
          <w:numId w:val="2"/>
        </w:numPr>
        <w:tabs>
          <w:tab w:val="clear" w:pos="432"/>
          <w:tab w:val="num" w:pos="720"/>
        </w:tabs>
        <w:overflowPunct/>
        <w:autoSpaceDE/>
        <w:autoSpaceDN/>
        <w:adjustRightInd/>
        <w:spacing w:before="360" w:line="312" w:lineRule="auto"/>
        <w:ind w:left="720" w:hanging="720"/>
        <w:textAlignment w:val="auto"/>
        <w:rPr>
          <w:rFonts w:ascii="Times New Roman" w:hAnsi="Times New Roman"/>
          <w:color w:val="44546A" w:themeColor="text2"/>
          <w:lang w:val="en-GB"/>
        </w:rPr>
      </w:pPr>
      <w:bookmarkStart w:id="16" w:name="_Toc506753079"/>
      <w:bookmarkStart w:id="17" w:name="_Toc227318304"/>
      <w:r w:rsidRPr="00F526CD">
        <w:rPr>
          <w:rFonts w:ascii="Times New Roman" w:hAnsi="Times New Roman"/>
          <w:color w:val="44546A" w:themeColor="text2"/>
          <w:lang w:val="en-GB"/>
        </w:rPr>
        <w:lastRenderedPageBreak/>
        <w:t>Các Yêu cầu (</w:t>
      </w:r>
      <w:r w:rsidR="00131CA2" w:rsidRPr="00F526CD">
        <w:rPr>
          <w:rFonts w:ascii="Times New Roman" w:hAnsi="Times New Roman"/>
          <w:color w:val="44546A" w:themeColor="text2"/>
          <w:lang w:val="en-GB"/>
        </w:rPr>
        <w:t>REQUIREMENTS</w:t>
      </w:r>
      <w:bookmarkEnd w:id="16"/>
      <w:r w:rsidRPr="00F526CD">
        <w:rPr>
          <w:rFonts w:ascii="Times New Roman" w:hAnsi="Times New Roman"/>
          <w:color w:val="44546A" w:themeColor="text2"/>
          <w:lang w:val="en-GB"/>
        </w:rPr>
        <w:t>)</w:t>
      </w:r>
      <w:bookmarkEnd w:id="17"/>
    </w:p>
    <w:p w14:paraId="1B791740" w14:textId="2312988E" w:rsidR="00B2126E" w:rsidRPr="00F526CD" w:rsidRDefault="00B2126E"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18" w:name="_Toc506753080"/>
      <w:bookmarkStart w:id="19" w:name="_Toc227318305"/>
      <w:r w:rsidRPr="00F526CD">
        <w:rPr>
          <w:rFonts w:ascii="Times New Roman" w:hAnsi="Times New Roman"/>
          <w:color w:val="000000" w:themeColor="text1"/>
          <w:sz w:val="24"/>
          <w:szCs w:val="24"/>
          <w:lang w:val="en-GB"/>
        </w:rPr>
        <w:t>Yêu cầu giao diện bên ngoài (</w:t>
      </w:r>
      <w:r w:rsidR="00131CA2" w:rsidRPr="00F526CD">
        <w:rPr>
          <w:rFonts w:ascii="Times New Roman" w:hAnsi="Times New Roman"/>
          <w:color w:val="000000" w:themeColor="text1"/>
          <w:sz w:val="24"/>
          <w:szCs w:val="24"/>
          <w:lang w:val="en-GB"/>
        </w:rPr>
        <w:t>External Interface Requirements</w:t>
      </w:r>
      <w:bookmarkEnd w:id="18"/>
      <w:r w:rsidRPr="00F526CD">
        <w:rPr>
          <w:rFonts w:ascii="Times New Roman" w:hAnsi="Times New Roman"/>
          <w:color w:val="000000" w:themeColor="text1"/>
          <w:sz w:val="24"/>
          <w:szCs w:val="24"/>
          <w:lang w:val="en-GB"/>
        </w:rPr>
        <w:t>)</w:t>
      </w:r>
      <w:bookmarkEnd w:id="19"/>
    </w:p>
    <w:p w14:paraId="38B4BF95" w14:textId="17FD3537" w:rsidR="00131CA2" w:rsidRPr="00F526CD" w:rsidRDefault="00B2126E" w:rsidP="006B6AD1">
      <w:pPr>
        <w:pStyle w:val="Heading3"/>
        <w:numPr>
          <w:ilvl w:val="2"/>
          <w:numId w:val="2"/>
        </w:numPr>
        <w:overflowPunct/>
        <w:autoSpaceDE/>
        <w:autoSpaceDN/>
        <w:adjustRightInd/>
        <w:spacing w:line="312" w:lineRule="auto"/>
        <w:jc w:val="both"/>
        <w:textAlignment w:val="auto"/>
        <w:rPr>
          <w:rFonts w:ascii="Times New Roman" w:hAnsi="Times New Roman"/>
          <w:color w:val="000000" w:themeColor="text1"/>
          <w:szCs w:val="24"/>
          <w:lang w:val="en-GB"/>
        </w:rPr>
      </w:pPr>
      <w:bookmarkStart w:id="20" w:name="_Toc506753081"/>
      <w:bookmarkStart w:id="21" w:name="_Toc227318306"/>
      <w:r w:rsidRPr="00F526CD">
        <w:rPr>
          <w:rFonts w:ascii="Times New Roman" w:hAnsi="Times New Roman"/>
          <w:color w:val="000000" w:themeColor="text1"/>
          <w:szCs w:val="24"/>
          <w:lang w:val="en-GB"/>
        </w:rPr>
        <w:t>Giao diện người dùng (</w:t>
      </w:r>
      <w:r w:rsidR="00131CA2" w:rsidRPr="00F526CD">
        <w:rPr>
          <w:rFonts w:ascii="Times New Roman" w:hAnsi="Times New Roman"/>
          <w:color w:val="000000" w:themeColor="text1"/>
          <w:szCs w:val="24"/>
          <w:lang w:val="en-GB"/>
        </w:rPr>
        <w:t>User Interfaces</w:t>
      </w:r>
      <w:bookmarkEnd w:id="20"/>
      <w:r w:rsidRPr="00F526CD">
        <w:rPr>
          <w:rFonts w:ascii="Times New Roman" w:hAnsi="Times New Roman"/>
          <w:color w:val="000000" w:themeColor="text1"/>
          <w:szCs w:val="24"/>
          <w:lang w:val="en-GB"/>
        </w:rPr>
        <w:t>)</w:t>
      </w:r>
      <w:bookmarkEnd w:id="21"/>
    </w:p>
    <w:p w14:paraId="2D4B1C87" w14:textId="1EDC9BA3" w:rsidR="001A6E26" w:rsidRPr="00F526CD" w:rsidRDefault="001A6E26" w:rsidP="006B6AD1">
      <w:pPr>
        <w:spacing w:line="312" w:lineRule="auto"/>
        <w:rPr>
          <w:rFonts w:ascii="Times New Roman" w:hAnsi="Times New Roman" w:cs="Times New Roman"/>
          <w:lang w:val="en-GB"/>
        </w:rPr>
      </w:pPr>
      <w:r w:rsidRPr="00F526CD">
        <w:rPr>
          <w:rFonts w:ascii="Times New Roman" w:hAnsi="Times New Roman" w:cs="Times New Roman"/>
          <w:lang w:val="en-GB"/>
        </w:rPr>
        <w:t>Hệ thống được thiết kế theo ngôn ngữ thiết kế hiện đại, tối giản (Clean Design), ưu tiên không gian hiển thị dữ liệu và tốc độ phản hồi. Các thành phần giao diện chính bao gồm:</w:t>
      </w:r>
    </w:p>
    <w:p w14:paraId="35923365" w14:textId="77777777" w:rsidR="001A6E26" w:rsidRPr="00F526CD" w:rsidRDefault="001A6E26"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A. Bố cục tổng thể (Main Layout)</w:t>
      </w:r>
    </w:p>
    <w:p w14:paraId="28ABE400" w14:textId="104B6BDF" w:rsidR="001A6E26" w:rsidRPr="00F526CD" w:rsidRDefault="001A6E26" w:rsidP="006B6AD1">
      <w:pPr>
        <w:pStyle w:val="ListParagraph"/>
        <w:numPr>
          <w:ilvl w:val="0"/>
          <w:numId w:val="9"/>
        </w:numPr>
        <w:spacing w:line="312" w:lineRule="auto"/>
        <w:rPr>
          <w:rFonts w:ascii="Times New Roman" w:hAnsi="Times New Roman" w:cs="Times New Roman"/>
          <w:lang w:val="en-GB"/>
        </w:rPr>
      </w:pPr>
      <w:r w:rsidRPr="00F526CD">
        <w:rPr>
          <w:rFonts w:ascii="Times New Roman" w:hAnsi="Times New Roman" w:cs="Times New Roman"/>
          <w:lang w:val="en-GB"/>
        </w:rPr>
        <w:t>Thanh điều hướng (Sidebar): Nằm bên trái, cho phép chuyển đổi nhanh giữa các Workspace (Sales, Marketing, Engineering), Dashboard cá nhân và danh sách dự án yêu thích.</w:t>
      </w:r>
    </w:p>
    <w:p w14:paraId="48FEC6C9" w14:textId="38761192" w:rsidR="001A6E26" w:rsidRPr="00F526CD" w:rsidRDefault="001A6E26" w:rsidP="006B6AD1">
      <w:pPr>
        <w:pStyle w:val="ListParagraph"/>
        <w:numPr>
          <w:ilvl w:val="0"/>
          <w:numId w:val="9"/>
        </w:numPr>
        <w:spacing w:line="312" w:lineRule="auto"/>
        <w:rPr>
          <w:rFonts w:ascii="Times New Roman" w:hAnsi="Times New Roman" w:cs="Times New Roman"/>
          <w:lang w:val="en-GB"/>
        </w:rPr>
      </w:pPr>
      <w:r w:rsidRPr="00F526CD">
        <w:rPr>
          <w:rFonts w:ascii="Times New Roman" w:hAnsi="Times New Roman" w:cs="Times New Roman"/>
          <w:lang w:val="en-GB"/>
        </w:rPr>
        <w:t>Khu vực hiển thị nội dung (Main Content): Chiếm 80% diện tích màn hình, linh hoạt thay đổi theo chế độ xem (View) được chọn.</w:t>
      </w:r>
    </w:p>
    <w:p w14:paraId="7EA5E283" w14:textId="248CD36D" w:rsidR="001A6E26" w:rsidRPr="00F526CD" w:rsidRDefault="001A6E26" w:rsidP="006B6AD1">
      <w:pPr>
        <w:pStyle w:val="ListParagraph"/>
        <w:numPr>
          <w:ilvl w:val="0"/>
          <w:numId w:val="9"/>
        </w:numPr>
        <w:spacing w:line="312" w:lineRule="auto"/>
        <w:rPr>
          <w:rFonts w:ascii="Times New Roman" w:hAnsi="Times New Roman" w:cs="Times New Roman"/>
          <w:lang w:val="en-GB"/>
        </w:rPr>
      </w:pPr>
      <w:r w:rsidRPr="00F526CD">
        <w:rPr>
          <w:rFonts w:ascii="Times New Roman" w:hAnsi="Times New Roman" w:cs="Times New Roman"/>
          <w:lang w:val="en-GB"/>
        </w:rPr>
        <w:t>Thanh công cụ (Toolbar): Nằm phía trên khu vực nội dung, chứa các bộ lọc (Filter), thanh tìm kiếm, nút chuyển đổi View và nút Xuất/Nhập dữ liệu (Excel).</w:t>
      </w:r>
    </w:p>
    <w:p w14:paraId="793054D0" w14:textId="66A502E1" w:rsidR="001A6E26"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B</w:t>
      </w:r>
      <w:r w:rsidR="001A6E26" w:rsidRPr="00F526CD">
        <w:rPr>
          <w:rFonts w:ascii="Times New Roman" w:hAnsi="Times New Roman" w:cs="Times New Roman"/>
          <w:b/>
          <w:bCs/>
          <w:lang w:val="en-GB"/>
        </w:rPr>
        <w:t>. Các chế độ xem đa góc nhìn (Multi-View)</w:t>
      </w:r>
    </w:p>
    <w:p w14:paraId="08239440" w14:textId="42D639DB" w:rsidR="001A6E26" w:rsidRPr="00F526CD" w:rsidRDefault="001A6E26" w:rsidP="006B6AD1">
      <w:pPr>
        <w:pStyle w:val="ListParagraph"/>
        <w:numPr>
          <w:ilvl w:val="0"/>
          <w:numId w:val="11"/>
        </w:numPr>
        <w:spacing w:line="312" w:lineRule="auto"/>
        <w:rPr>
          <w:rFonts w:ascii="Times New Roman" w:hAnsi="Times New Roman" w:cs="Times New Roman"/>
          <w:lang w:val="en-GB"/>
        </w:rPr>
      </w:pPr>
      <w:r w:rsidRPr="00F526CD">
        <w:rPr>
          <w:rFonts w:ascii="Times New Roman" w:hAnsi="Times New Roman" w:cs="Times New Roman"/>
          <w:lang w:val="en-GB"/>
        </w:rPr>
        <w:t>Giao diện Kanban: Hiển thị công việc dưới dạng các thẻ (Cards) kéo-thả giữa các cột trạng thái. Thiết kế thẻ gọn gàng, hiển thị rõ người phụ trách và nhãn (Tag).</w:t>
      </w:r>
    </w:p>
    <w:p w14:paraId="53BEBAC5" w14:textId="2F76621F" w:rsidR="001A6E26" w:rsidRPr="00F526CD" w:rsidRDefault="001A6E26" w:rsidP="006B6AD1">
      <w:pPr>
        <w:pStyle w:val="ListParagraph"/>
        <w:numPr>
          <w:ilvl w:val="0"/>
          <w:numId w:val="11"/>
        </w:numPr>
        <w:spacing w:line="312" w:lineRule="auto"/>
        <w:rPr>
          <w:rFonts w:ascii="Times New Roman" w:hAnsi="Times New Roman" w:cs="Times New Roman"/>
          <w:lang w:val="en-GB"/>
        </w:rPr>
      </w:pPr>
      <w:r w:rsidRPr="00F526CD">
        <w:rPr>
          <w:rFonts w:ascii="Times New Roman" w:hAnsi="Times New Roman" w:cs="Times New Roman"/>
          <w:lang w:val="en-GB"/>
        </w:rPr>
        <w:t>Giao diện Gantt Chart: Trực quan hóa tiến độ theo trục thời gian. Cho phép kéo giãn các thanh tiến độ để cập nhật ngày bắt đầu/kết thúc và thiết lập các đường nối phụ thuộc (Dependency) giữa các Task.</w:t>
      </w:r>
    </w:p>
    <w:p w14:paraId="1AE0869E" w14:textId="6B9F17C0" w:rsidR="001A6E26" w:rsidRPr="00F526CD" w:rsidRDefault="001A6E26" w:rsidP="006B6AD1">
      <w:pPr>
        <w:pStyle w:val="ListParagraph"/>
        <w:numPr>
          <w:ilvl w:val="0"/>
          <w:numId w:val="11"/>
        </w:numPr>
        <w:spacing w:line="312" w:lineRule="auto"/>
        <w:rPr>
          <w:rFonts w:ascii="Times New Roman" w:hAnsi="Times New Roman" w:cs="Times New Roman"/>
          <w:lang w:val="en-GB"/>
        </w:rPr>
      </w:pPr>
      <w:r w:rsidRPr="00F526CD">
        <w:rPr>
          <w:rFonts w:ascii="Times New Roman" w:hAnsi="Times New Roman" w:cs="Times New Roman"/>
          <w:lang w:val="en-GB"/>
        </w:rPr>
        <w:t>Giao diện Dashboard: Sử dụng các widget biểu đồ (biểu đồ tròn, biểu đồ cột, nhiệt kế tiến độ) để hiển thị báo cáo tổng thể cho cấp quản lý.</w:t>
      </w:r>
    </w:p>
    <w:p w14:paraId="329921D5" w14:textId="4E1A8D3D" w:rsidR="001A6E26"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C</w:t>
      </w:r>
      <w:r w:rsidR="001A6E26" w:rsidRPr="00F526CD">
        <w:rPr>
          <w:rFonts w:ascii="Times New Roman" w:hAnsi="Times New Roman" w:cs="Times New Roman"/>
          <w:b/>
          <w:bCs/>
          <w:lang w:val="en-GB"/>
        </w:rPr>
        <w:t>. Khung tương tác chi tiết (Detail Sidebar/Modal)</w:t>
      </w:r>
    </w:p>
    <w:p w14:paraId="04B34117" w14:textId="515F0E72" w:rsidR="001A6E26" w:rsidRPr="00F526CD" w:rsidRDefault="001A6E26" w:rsidP="006B6AD1">
      <w:pPr>
        <w:pStyle w:val="ListParagraph"/>
        <w:numPr>
          <w:ilvl w:val="0"/>
          <w:numId w:val="12"/>
        </w:numPr>
        <w:spacing w:line="312" w:lineRule="auto"/>
        <w:rPr>
          <w:rFonts w:ascii="Times New Roman" w:hAnsi="Times New Roman" w:cs="Times New Roman"/>
          <w:lang w:val="en-GB"/>
        </w:rPr>
      </w:pPr>
      <w:r w:rsidRPr="00F526CD">
        <w:rPr>
          <w:rFonts w:ascii="Times New Roman" w:hAnsi="Times New Roman" w:cs="Times New Roman"/>
          <w:lang w:val="en-GB"/>
        </w:rPr>
        <w:t>Khi chọn một Task cụ thể, một khung sidebar sẽ xuất hiện từ bên phải hiển thị:</w:t>
      </w:r>
    </w:p>
    <w:p w14:paraId="5D3A6BED" w14:textId="46BA0242" w:rsidR="001A6E26" w:rsidRPr="00F526CD" w:rsidRDefault="001A6E26" w:rsidP="006B6AD1">
      <w:pPr>
        <w:pStyle w:val="ListParagraph"/>
        <w:numPr>
          <w:ilvl w:val="0"/>
          <w:numId w:val="12"/>
        </w:numPr>
        <w:spacing w:line="312" w:lineRule="auto"/>
        <w:rPr>
          <w:rFonts w:ascii="Times New Roman" w:hAnsi="Times New Roman" w:cs="Times New Roman"/>
          <w:lang w:val="en-GB"/>
        </w:rPr>
      </w:pPr>
      <w:r w:rsidRPr="00F526CD">
        <w:rPr>
          <w:rFonts w:ascii="Times New Roman" w:hAnsi="Times New Roman" w:cs="Times New Roman"/>
          <w:lang w:val="en-GB"/>
        </w:rPr>
        <w:t>Mô tả chi tiết: Hỗ trợ định dạng văn bản (Rich Text).</w:t>
      </w:r>
    </w:p>
    <w:p w14:paraId="56BD6332" w14:textId="68F56575" w:rsidR="001A6E26" w:rsidRPr="00F526CD" w:rsidRDefault="001A6E26" w:rsidP="006B6AD1">
      <w:pPr>
        <w:pStyle w:val="ListParagraph"/>
        <w:numPr>
          <w:ilvl w:val="0"/>
          <w:numId w:val="12"/>
        </w:numPr>
        <w:spacing w:line="312" w:lineRule="auto"/>
        <w:rPr>
          <w:rFonts w:ascii="Times New Roman" w:hAnsi="Times New Roman" w:cs="Times New Roman"/>
          <w:lang w:val="en-GB"/>
        </w:rPr>
      </w:pPr>
      <w:r w:rsidRPr="00F526CD">
        <w:rPr>
          <w:rFonts w:ascii="Times New Roman" w:hAnsi="Times New Roman" w:cs="Times New Roman"/>
          <w:lang w:val="en-GB"/>
        </w:rPr>
        <w:t>Luồng thảo luận: Khu vực chat tập trung với tính năng @mention để nhắc tên thành viên.</w:t>
      </w:r>
    </w:p>
    <w:p w14:paraId="44893A26" w14:textId="29421E49" w:rsidR="001A6E26" w:rsidRPr="00F526CD" w:rsidRDefault="001A6E26" w:rsidP="006B6AD1">
      <w:pPr>
        <w:pStyle w:val="ListParagraph"/>
        <w:numPr>
          <w:ilvl w:val="0"/>
          <w:numId w:val="12"/>
        </w:numPr>
        <w:spacing w:line="312" w:lineRule="auto"/>
        <w:rPr>
          <w:rFonts w:ascii="Times New Roman" w:hAnsi="Times New Roman" w:cs="Times New Roman"/>
          <w:lang w:val="en-GB"/>
        </w:rPr>
      </w:pPr>
      <w:r w:rsidRPr="00F526CD">
        <w:rPr>
          <w:rFonts w:ascii="Times New Roman" w:hAnsi="Times New Roman" w:cs="Times New Roman"/>
          <w:lang w:val="en-GB"/>
        </w:rPr>
        <w:t>Danh sách tệp đính kèm: Hiển thị theo danh sách với thông tin phiên bản (v1, v2...).</w:t>
      </w:r>
    </w:p>
    <w:p w14:paraId="1947FB45" w14:textId="689095C2" w:rsidR="001A6E26" w:rsidRPr="00F526CD" w:rsidRDefault="001A6E26" w:rsidP="006B6AD1">
      <w:pPr>
        <w:pStyle w:val="ListParagraph"/>
        <w:numPr>
          <w:ilvl w:val="0"/>
          <w:numId w:val="12"/>
        </w:numPr>
        <w:spacing w:line="312" w:lineRule="auto"/>
        <w:rPr>
          <w:rFonts w:ascii="Times New Roman" w:hAnsi="Times New Roman" w:cs="Times New Roman"/>
          <w:lang w:val="en-GB"/>
        </w:rPr>
      </w:pPr>
      <w:r w:rsidRPr="00F526CD">
        <w:rPr>
          <w:rFonts w:ascii="Times New Roman" w:hAnsi="Times New Roman" w:cs="Times New Roman"/>
          <w:lang w:val="en-GB"/>
        </w:rPr>
        <w:t>Audit Log: Một tab riêng biệt hiển thị lịch sử thay đổi (Ai đã sửa gì, khi nào, lý do là gì).</w:t>
      </w:r>
    </w:p>
    <w:p w14:paraId="797F36FE" w14:textId="53F80075" w:rsidR="001A6E26"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D</w:t>
      </w:r>
      <w:r w:rsidR="001A6E26" w:rsidRPr="00F526CD">
        <w:rPr>
          <w:rFonts w:ascii="Times New Roman" w:hAnsi="Times New Roman" w:cs="Times New Roman"/>
          <w:b/>
          <w:bCs/>
          <w:lang w:val="en-GB"/>
        </w:rPr>
        <w:t>. Hệ thống thông báo (Notification Center)</w:t>
      </w:r>
    </w:p>
    <w:p w14:paraId="288F49BB" w14:textId="0DCE1902" w:rsidR="001A6E26" w:rsidRPr="00F526CD" w:rsidRDefault="001A6E26" w:rsidP="006B6AD1">
      <w:pPr>
        <w:pStyle w:val="ListParagraph"/>
        <w:numPr>
          <w:ilvl w:val="0"/>
          <w:numId w:val="13"/>
        </w:numPr>
        <w:spacing w:line="312" w:lineRule="auto"/>
        <w:rPr>
          <w:rFonts w:ascii="Times New Roman" w:hAnsi="Times New Roman" w:cs="Times New Roman"/>
          <w:lang w:val="en-GB"/>
        </w:rPr>
      </w:pPr>
      <w:r w:rsidRPr="00F526CD">
        <w:rPr>
          <w:rFonts w:ascii="Times New Roman" w:hAnsi="Times New Roman" w:cs="Times New Roman"/>
          <w:lang w:val="en-GB"/>
        </w:rPr>
        <w:t>Biểu tượng chuông thông báo ở góc trên bên phải, hiển thị các cập nhật thời gian thực về: Task mới được giao, phản hồi trong thảo luận, hoặc các Milestone sắp đến hạn.</w:t>
      </w:r>
    </w:p>
    <w:p w14:paraId="2DBCDB83" w14:textId="1C0C4C6C" w:rsidR="00B2126E" w:rsidRPr="00F526CD" w:rsidRDefault="001A6E26" w:rsidP="006B6AD1">
      <w:pPr>
        <w:spacing w:line="312" w:lineRule="auto"/>
        <w:rPr>
          <w:rFonts w:ascii="Times New Roman" w:hAnsi="Times New Roman" w:cs="Times New Roman"/>
          <w:lang w:val="en-GB"/>
        </w:rPr>
      </w:pPr>
      <w:r w:rsidRPr="00F526CD">
        <w:rPr>
          <w:rFonts w:ascii="Times New Roman" w:hAnsi="Times New Roman" w:cs="Times New Roman"/>
          <w:lang w:val="en-GB"/>
        </w:rPr>
        <w:t>Lưu ý kỹ thuật: Giao diện phải đảm bảo tính Responsive (tương thích tốt với các kích thước màn hình khác nhau) và thời gian phản hồi khi chuyển đổi giữa các View không quá 1 giây để duy trì trải nghiệm liền mạch.</w:t>
      </w:r>
    </w:p>
    <w:p w14:paraId="092683C9" w14:textId="4BED77A8" w:rsidR="00131CA2" w:rsidRPr="00F526CD" w:rsidRDefault="001A6E26" w:rsidP="006B6AD1">
      <w:pPr>
        <w:pStyle w:val="Heading3"/>
        <w:numPr>
          <w:ilvl w:val="2"/>
          <w:numId w:val="2"/>
        </w:numPr>
        <w:overflowPunct/>
        <w:autoSpaceDE/>
        <w:autoSpaceDN/>
        <w:adjustRightInd/>
        <w:spacing w:line="312" w:lineRule="auto"/>
        <w:jc w:val="both"/>
        <w:textAlignment w:val="auto"/>
        <w:rPr>
          <w:rFonts w:ascii="Times New Roman" w:hAnsi="Times New Roman"/>
          <w:color w:val="000000" w:themeColor="text1"/>
          <w:szCs w:val="24"/>
          <w:lang w:val="en-GB"/>
        </w:rPr>
      </w:pPr>
      <w:bookmarkStart w:id="22" w:name="_Toc506753082"/>
      <w:bookmarkStart w:id="23" w:name="_Toc227318307"/>
      <w:r w:rsidRPr="00F526CD">
        <w:rPr>
          <w:rFonts w:ascii="Times New Roman" w:hAnsi="Times New Roman"/>
          <w:color w:val="000000" w:themeColor="text1"/>
          <w:szCs w:val="24"/>
          <w:lang w:val="en-GB"/>
        </w:rPr>
        <w:t>Giao diện phần cứng (</w:t>
      </w:r>
      <w:r w:rsidR="00131CA2" w:rsidRPr="00F526CD">
        <w:rPr>
          <w:rFonts w:ascii="Times New Roman" w:hAnsi="Times New Roman"/>
          <w:color w:val="000000" w:themeColor="text1"/>
          <w:szCs w:val="24"/>
          <w:lang w:val="en-GB"/>
        </w:rPr>
        <w:t>Hardware Interfaces</w:t>
      </w:r>
      <w:bookmarkEnd w:id="22"/>
      <w:r w:rsidRPr="00F526CD">
        <w:rPr>
          <w:rFonts w:ascii="Times New Roman" w:hAnsi="Times New Roman"/>
          <w:color w:val="000000" w:themeColor="text1"/>
          <w:szCs w:val="24"/>
          <w:lang w:val="en-GB"/>
        </w:rPr>
        <w:t>)</w:t>
      </w:r>
      <w:bookmarkEnd w:id="23"/>
    </w:p>
    <w:p w14:paraId="69398456" w14:textId="39B06598" w:rsidR="001A6E26" w:rsidRPr="00F526CD" w:rsidRDefault="001A6E26" w:rsidP="006B6AD1">
      <w:pPr>
        <w:pStyle w:val="ListParagraph"/>
        <w:numPr>
          <w:ilvl w:val="0"/>
          <w:numId w:val="13"/>
        </w:numPr>
        <w:spacing w:line="312" w:lineRule="auto"/>
        <w:rPr>
          <w:rFonts w:ascii="Times New Roman" w:hAnsi="Times New Roman" w:cs="Times New Roman"/>
          <w:lang w:val="en-GB"/>
        </w:rPr>
      </w:pPr>
      <w:r w:rsidRPr="00F526CD">
        <w:rPr>
          <w:rFonts w:ascii="Times New Roman" w:hAnsi="Times New Roman" w:cs="Times New Roman"/>
          <w:lang w:val="en-GB"/>
        </w:rPr>
        <w:t>Hỗ trợ thiết bị: Hệ thống hoạt động trên các dòng PC, Laptop và thiết bị di động tiêu chuẩn.</w:t>
      </w:r>
    </w:p>
    <w:p w14:paraId="5C1EBEB9" w14:textId="3F3638F5" w:rsidR="001A6E26" w:rsidRPr="00F526CD" w:rsidRDefault="001A6E26" w:rsidP="006B6AD1">
      <w:pPr>
        <w:pStyle w:val="ListParagraph"/>
        <w:numPr>
          <w:ilvl w:val="0"/>
          <w:numId w:val="13"/>
        </w:numPr>
        <w:spacing w:line="312" w:lineRule="auto"/>
        <w:rPr>
          <w:rFonts w:ascii="Times New Roman" w:hAnsi="Times New Roman" w:cs="Times New Roman"/>
          <w:lang w:val="en-GB"/>
        </w:rPr>
      </w:pPr>
      <w:r w:rsidRPr="00F526CD">
        <w:rPr>
          <w:rFonts w:ascii="Times New Roman" w:hAnsi="Times New Roman" w:cs="Times New Roman"/>
          <w:lang w:val="en-GB"/>
        </w:rPr>
        <w:t>Yêu cầu hiển thị: Tối ưu hóa cho màn hình độ phân giải từ 1366x768 trở lên để đảm bảo hiển thị đầy đủ các cột trong Grid view.</w:t>
      </w:r>
    </w:p>
    <w:p w14:paraId="4FCF8667" w14:textId="2287A08A" w:rsidR="001A6E26" w:rsidRPr="00F526CD" w:rsidRDefault="001A6E26" w:rsidP="006B6AD1">
      <w:pPr>
        <w:pStyle w:val="ListParagraph"/>
        <w:numPr>
          <w:ilvl w:val="0"/>
          <w:numId w:val="13"/>
        </w:numPr>
        <w:spacing w:line="312" w:lineRule="auto"/>
        <w:rPr>
          <w:rFonts w:ascii="Times New Roman" w:hAnsi="Times New Roman" w:cs="Times New Roman"/>
          <w:lang w:val="en-GB"/>
        </w:rPr>
      </w:pPr>
      <w:r w:rsidRPr="00F526CD">
        <w:rPr>
          <w:rFonts w:ascii="Times New Roman" w:hAnsi="Times New Roman" w:cs="Times New Roman"/>
          <w:lang w:val="en-GB"/>
        </w:rPr>
        <w:lastRenderedPageBreak/>
        <w:t>Cổng kết nối: Hỗ trợ xuất dữ liệu ra máy in qua cổng mạng (LAN) hoặc USB theo driver chuẩn của hệ điều hành.</w:t>
      </w:r>
    </w:p>
    <w:p w14:paraId="7D20ACC1" w14:textId="4F068258" w:rsidR="00131CA2" w:rsidRPr="00F526CD" w:rsidRDefault="00F129FD"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24" w:name="_Toc506753085"/>
      <w:bookmarkStart w:id="25" w:name="_Toc227318308"/>
      <w:r w:rsidRPr="00F526CD">
        <w:rPr>
          <w:rFonts w:ascii="Times New Roman" w:hAnsi="Times New Roman"/>
          <w:color w:val="000000" w:themeColor="text1"/>
          <w:sz w:val="24"/>
          <w:szCs w:val="24"/>
          <w:lang w:val="en-GB"/>
        </w:rPr>
        <w:t>Yêu cầu các chức năng (</w:t>
      </w:r>
      <w:r w:rsidR="00131CA2" w:rsidRPr="00F526CD">
        <w:rPr>
          <w:rFonts w:ascii="Times New Roman" w:hAnsi="Times New Roman"/>
          <w:color w:val="000000" w:themeColor="text1"/>
          <w:sz w:val="24"/>
          <w:szCs w:val="24"/>
          <w:lang w:val="en-GB"/>
        </w:rPr>
        <w:t>Functional Requirements</w:t>
      </w:r>
      <w:bookmarkEnd w:id="24"/>
      <w:r w:rsidRPr="00F526CD">
        <w:rPr>
          <w:rFonts w:ascii="Times New Roman" w:hAnsi="Times New Roman"/>
          <w:color w:val="000000" w:themeColor="text1"/>
          <w:sz w:val="24"/>
          <w:szCs w:val="24"/>
          <w:lang w:val="en-GB"/>
        </w:rPr>
        <w:t>)</w:t>
      </w:r>
      <w:bookmarkEnd w:id="25"/>
    </w:p>
    <w:p w14:paraId="3E68977E" w14:textId="77777777" w:rsidR="00F129FD" w:rsidRPr="00F526CD" w:rsidRDefault="00F129FD"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1: QUẢN LÝ CẤU TRÚC &amp; KHÔNG GIAN LÀM VIỆC (WORKSPACE)</w:t>
      </w:r>
    </w:p>
    <w:p w14:paraId="09E1CF69" w14:textId="48DE0B54" w:rsidR="00F129FD" w:rsidRPr="00F526CD" w:rsidRDefault="00F129FD"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Quy hoạch dữ liệu tập trung và xóa bỏ sự phân mảnh giữa các bộ phận.</w:t>
      </w:r>
    </w:p>
    <w:p w14:paraId="18F9FDF1" w14:textId="096583E3" w:rsidR="00F129FD" w:rsidRPr="00F526CD" w:rsidRDefault="00F129FD" w:rsidP="006B6AD1">
      <w:pPr>
        <w:pStyle w:val="ListParagraph"/>
        <w:numPr>
          <w:ilvl w:val="0"/>
          <w:numId w:val="16"/>
        </w:numPr>
        <w:spacing w:line="312" w:lineRule="auto"/>
        <w:rPr>
          <w:rFonts w:ascii="Times New Roman" w:hAnsi="Times New Roman" w:cs="Times New Roman"/>
          <w:lang w:val="en-GB"/>
        </w:rPr>
      </w:pPr>
      <w:r w:rsidRPr="00F526CD">
        <w:rPr>
          <w:rFonts w:ascii="Times New Roman" w:hAnsi="Times New Roman" w:cs="Times New Roman"/>
          <w:lang w:val="en-GB"/>
        </w:rPr>
        <w:t>Quản lý Workspace: Tạo không gian riêng cho từng phòng ban (Sales, Marketing, Engineering...).</w:t>
      </w:r>
    </w:p>
    <w:p w14:paraId="2AD4C539" w14:textId="1681644C" w:rsidR="00F129FD" w:rsidRPr="00F526CD" w:rsidRDefault="00F129FD" w:rsidP="006B6AD1">
      <w:pPr>
        <w:pStyle w:val="ListParagraph"/>
        <w:numPr>
          <w:ilvl w:val="0"/>
          <w:numId w:val="16"/>
        </w:numPr>
        <w:spacing w:line="312" w:lineRule="auto"/>
        <w:rPr>
          <w:rFonts w:ascii="Times New Roman" w:hAnsi="Times New Roman" w:cs="Times New Roman"/>
          <w:lang w:val="en-GB"/>
        </w:rPr>
      </w:pPr>
      <w:r w:rsidRPr="00F526CD">
        <w:rPr>
          <w:rFonts w:ascii="Times New Roman" w:hAnsi="Times New Roman" w:cs="Times New Roman"/>
          <w:lang w:val="en-GB"/>
        </w:rPr>
        <w:t>Liên kết Workspace (Cross-linking): Cho phép một dự án xuất hiện hoặc tham chiếu dữ liệu ở nhiều Workspace khác nhau để phối hợp liên phòng ban.</w:t>
      </w:r>
    </w:p>
    <w:p w14:paraId="4F6CF6F9" w14:textId="7CF1805D" w:rsidR="00F129FD" w:rsidRPr="00F526CD" w:rsidRDefault="00F129FD" w:rsidP="006B6AD1">
      <w:pPr>
        <w:pStyle w:val="ListParagraph"/>
        <w:numPr>
          <w:ilvl w:val="0"/>
          <w:numId w:val="16"/>
        </w:numPr>
        <w:spacing w:line="312" w:lineRule="auto"/>
        <w:rPr>
          <w:rFonts w:ascii="Times New Roman" w:hAnsi="Times New Roman" w:cs="Times New Roman"/>
          <w:lang w:val="en-GB"/>
        </w:rPr>
      </w:pPr>
      <w:r w:rsidRPr="00F526CD">
        <w:rPr>
          <w:rFonts w:ascii="Times New Roman" w:hAnsi="Times New Roman" w:cs="Times New Roman"/>
          <w:lang w:val="en-GB"/>
        </w:rPr>
        <w:t>Quản lý Danh mục (Portfolio): Gom nhóm các dự án liên quan để theo dõi tổng thể nguồn lực cấp công ty.</w:t>
      </w:r>
    </w:p>
    <w:p w14:paraId="0F6E073D" w14:textId="59232350" w:rsidR="00F129FD" w:rsidRPr="00A57F26" w:rsidRDefault="00F129FD" w:rsidP="006B6AD1">
      <w:pPr>
        <w:pStyle w:val="ListParagraph"/>
        <w:numPr>
          <w:ilvl w:val="0"/>
          <w:numId w:val="16"/>
        </w:numPr>
        <w:spacing w:line="312" w:lineRule="auto"/>
        <w:rPr>
          <w:rFonts w:ascii="Times New Roman" w:hAnsi="Times New Roman" w:cs="Times New Roman"/>
          <w:lang w:val="en-GB"/>
        </w:rPr>
      </w:pPr>
      <w:r w:rsidRPr="00F526CD">
        <w:rPr>
          <w:rFonts w:ascii="Times New Roman" w:hAnsi="Times New Roman" w:cs="Times New Roman"/>
          <w:lang w:val="en-GB"/>
        </w:rPr>
        <w:t>Template dự án: Khởi tạo nhanh dự án từ các mẫu có sẵn tùy theo đặc thù từng bộ phận.</w:t>
      </w:r>
    </w:p>
    <w:p w14:paraId="53304F2E" w14:textId="77777777" w:rsidR="00F129FD" w:rsidRPr="00F526CD" w:rsidRDefault="00F129FD"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2: QUẢN LÝ CÔNG VIỆC CỐT LÕI (CORE TASK MANAGEMENT)</w:t>
      </w:r>
    </w:p>
    <w:p w14:paraId="7F5A6C9A" w14:textId="77777777" w:rsidR="00F129FD" w:rsidRPr="00F526CD" w:rsidRDefault="00F129FD"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Thực thi chi tiết và theo dõi tiến độ chính xác.</w:t>
      </w:r>
    </w:p>
    <w:p w14:paraId="4B05486E" w14:textId="0D90606B" w:rsidR="00F129FD" w:rsidRPr="00F526CD" w:rsidRDefault="00F129FD" w:rsidP="006B6AD1">
      <w:pPr>
        <w:pStyle w:val="ListParagraph"/>
        <w:numPr>
          <w:ilvl w:val="0"/>
          <w:numId w:val="17"/>
        </w:numPr>
        <w:spacing w:line="312" w:lineRule="auto"/>
        <w:rPr>
          <w:rFonts w:ascii="Times New Roman" w:hAnsi="Times New Roman" w:cs="Times New Roman"/>
          <w:lang w:val="en-GB"/>
        </w:rPr>
      </w:pPr>
      <w:r w:rsidRPr="00F526CD">
        <w:rPr>
          <w:rFonts w:ascii="Times New Roman" w:hAnsi="Times New Roman" w:cs="Times New Roman"/>
          <w:lang w:val="en-GB"/>
        </w:rPr>
        <w:t>Quản lý Milestone (Mốc quan trọng): Thiết lập các điểm mấu chốt của dự án để kiểm soát lộ trình.</w:t>
      </w:r>
    </w:p>
    <w:p w14:paraId="24B880CD" w14:textId="7373B185" w:rsidR="00F129FD" w:rsidRPr="00F526CD" w:rsidRDefault="00F129FD" w:rsidP="006B6AD1">
      <w:pPr>
        <w:pStyle w:val="ListParagraph"/>
        <w:numPr>
          <w:ilvl w:val="0"/>
          <w:numId w:val="17"/>
        </w:numPr>
        <w:spacing w:line="312" w:lineRule="auto"/>
        <w:rPr>
          <w:rFonts w:ascii="Times New Roman" w:hAnsi="Times New Roman" w:cs="Times New Roman"/>
          <w:lang w:val="en-GB"/>
        </w:rPr>
      </w:pPr>
      <w:r w:rsidRPr="00F526CD">
        <w:rPr>
          <w:rFonts w:ascii="Times New Roman" w:hAnsi="Times New Roman" w:cs="Times New Roman"/>
          <w:lang w:val="en-GB"/>
        </w:rPr>
        <w:t>Quản lý Task &amp; Sub-task: Phân rã mục tiêu thành các đầu việc nhỏ nhất, giao người phụ trách (Assignee) và người theo dõi (Follower).</w:t>
      </w:r>
    </w:p>
    <w:p w14:paraId="5531EDF8" w14:textId="00967B1C" w:rsidR="00F129FD" w:rsidRPr="00F526CD" w:rsidRDefault="00F129FD" w:rsidP="006B6AD1">
      <w:pPr>
        <w:pStyle w:val="ListParagraph"/>
        <w:numPr>
          <w:ilvl w:val="0"/>
          <w:numId w:val="17"/>
        </w:numPr>
        <w:spacing w:line="312" w:lineRule="auto"/>
        <w:rPr>
          <w:rFonts w:ascii="Times New Roman" w:hAnsi="Times New Roman" w:cs="Times New Roman"/>
          <w:lang w:val="en-GB"/>
        </w:rPr>
      </w:pPr>
      <w:r w:rsidRPr="00F526CD">
        <w:rPr>
          <w:rFonts w:ascii="Times New Roman" w:hAnsi="Times New Roman" w:cs="Times New Roman"/>
          <w:lang w:val="en-GB"/>
        </w:rPr>
        <w:t>Quản lý Phụ thuộc (Dependencies): Thiết lập mối quan hệ giữa các task (Ví dụ: Task B chỉ bắt đầu khi Task A xong).</w:t>
      </w:r>
    </w:p>
    <w:p w14:paraId="78286ABB" w14:textId="1533DF32" w:rsidR="00F129FD" w:rsidRPr="00F526CD" w:rsidRDefault="00F129FD" w:rsidP="006B6AD1">
      <w:pPr>
        <w:pStyle w:val="ListParagraph"/>
        <w:numPr>
          <w:ilvl w:val="0"/>
          <w:numId w:val="17"/>
        </w:numPr>
        <w:spacing w:line="312" w:lineRule="auto"/>
        <w:rPr>
          <w:rFonts w:ascii="Times New Roman" w:hAnsi="Times New Roman" w:cs="Times New Roman"/>
          <w:lang w:val="en-GB"/>
        </w:rPr>
      </w:pPr>
      <w:r w:rsidRPr="00F526CD">
        <w:rPr>
          <w:rFonts w:ascii="Times New Roman" w:hAnsi="Times New Roman" w:cs="Times New Roman"/>
          <w:lang w:val="en-GB"/>
        </w:rPr>
        <w:t>Tự động tính toán tiến độ: % hoàn thành dự án tự động nhảy dựa trên trọng số công việc của các Task con.</w:t>
      </w:r>
    </w:p>
    <w:p w14:paraId="018EE3B0" w14:textId="35D280AF" w:rsidR="00745BCB" w:rsidRPr="00F526CD" w:rsidRDefault="00745BCB"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3</w:t>
      </w:r>
      <w:r w:rsidRPr="00F526CD">
        <w:rPr>
          <w:rFonts w:ascii="Times New Roman" w:hAnsi="Times New Roman" w:cs="Times New Roman"/>
          <w:b/>
          <w:bCs/>
          <w:lang w:val="en-GB"/>
        </w:rPr>
        <w:t>: ĐA DẠNG GÓC NHÌN (MULTI-VIEW VISUALIZATION)</w:t>
      </w:r>
    </w:p>
    <w:p w14:paraId="61C17941" w14:textId="77777777" w:rsidR="00745BCB" w:rsidRPr="00F526CD" w:rsidRDefault="00745BCB"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Phù hợp với mọi thói quen làm việc.</w:t>
      </w:r>
    </w:p>
    <w:p w14:paraId="565593CC" w14:textId="1EEE6720" w:rsidR="00745BCB" w:rsidRPr="00F526CD" w:rsidRDefault="00745BCB" w:rsidP="006B6AD1">
      <w:pPr>
        <w:pStyle w:val="ListParagraph"/>
        <w:numPr>
          <w:ilvl w:val="0"/>
          <w:numId w:val="18"/>
        </w:numPr>
        <w:spacing w:line="312" w:lineRule="auto"/>
        <w:rPr>
          <w:rFonts w:ascii="Times New Roman" w:hAnsi="Times New Roman" w:cs="Times New Roman"/>
          <w:lang w:val="en-GB"/>
        </w:rPr>
      </w:pPr>
      <w:r w:rsidRPr="00F526CD">
        <w:rPr>
          <w:rFonts w:ascii="Times New Roman" w:hAnsi="Times New Roman" w:cs="Times New Roman"/>
          <w:lang w:val="en-GB"/>
        </w:rPr>
        <w:t>Grid View: Xem dạng bảng để nhập liệu và đối soát dữ liệu lớn.</w:t>
      </w:r>
    </w:p>
    <w:p w14:paraId="2C13CE9B" w14:textId="7885B344" w:rsidR="00745BCB" w:rsidRPr="00F526CD" w:rsidRDefault="00745BCB" w:rsidP="006B6AD1">
      <w:pPr>
        <w:pStyle w:val="ListParagraph"/>
        <w:numPr>
          <w:ilvl w:val="0"/>
          <w:numId w:val="18"/>
        </w:numPr>
        <w:spacing w:line="312" w:lineRule="auto"/>
        <w:rPr>
          <w:rFonts w:ascii="Times New Roman" w:hAnsi="Times New Roman" w:cs="Times New Roman"/>
          <w:lang w:val="en-GB"/>
        </w:rPr>
      </w:pPr>
      <w:r w:rsidRPr="00F526CD">
        <w:rPr>
          <w:rFonts w:ascii="Times New Roman" w:hAnsi="Times New Roman" w:cs="Times New Roman"/>
          <w:lang w:val="en-GB"/>
        </w:rPr>
        <w:t>Kanban Board: Xem dạng thẻ kéo-thả để quản lý luồng quy trình.</w:t>
      </w:r>
    </w:p>
    <w:p w14:paraId="0EE9CD74" w14:textId="2D6D8522" w:rsidR="00745BCB" w:rsidRPr="00F526CD" w:rsidRDefault="00745BCB" w:rsidP="006B6AD1">
      <w:pPr>
        <w:pStyle w:val="ListParagraph"/>
        <w:numPr>
          <w:ilvl w:val="0"/>
          <w:numId w:val="18"/>
        </w:numPr>
        <w:spacing w:line="312" w:lineRule="auto"/>
        <w:rPr>
          <w:rFonts w:ascii="Times New Roman" w:hAnsi="Times New Roman" w:cs="Times New Roman"/>
          <w:lang w:val="en-GB"/>
        </w:rPr>
      </w:pPr>
      <w:r w:rsidRPr="00F526CD">
        <w:rPr>
          <w:rFonts w:ascii="Times New Roman" w:hAnsi="Times New Roman" w:cs="Times New Roman"/>
          <w:lang w:val="en-GB"/>
        </w:rPr>
        <w:t>Gantt Chart: Xem sơ đồ tiến độ để quản lý lộ trình thời gian và đường găng (Critical Path).</w:t>
      </w:r>
    </w:p>
    <w:p w14:paraId="114774C7" w14:textId="62942084" w:rsidR="00745BCB" w:rsidRPr="00F526CD" w:rsidRDefault="00745BCB" w:rsidP="006B6AD1">
      <w:pPr>
        <w:pStyle w:val="ListParagraph"/>
        <w:numPr>
          <w:ilvl w:val="0"/>
          <w:numId w:val="18"/>
        </w:numPr>
        <w:spacing w:line="312" w:lineRule="auto"/>
        <w:rPr>
          <w:rFonts w:ascii="Times New Roman" w:hAnsi="Times New Roman" w:cs="Times New Roman"/>
          <w:lang w:val="en-GB"/>
        </w:rPr>
      </w:pPr>
      <w:r w:rsidRPr="00F526CD">
        <w:rPr>
          <w:rFonts w:ascii="Times New Roman" w:hAnsi="Times New Roman" w:cs="Times New Roman"/>
          <w:lang w:val="en-GB"/>
        </w:rPr>
        <w:t>Calendar View: Xem lịch biểu công việc theo ngày/tuần/tháng.</w:t>
      </w:r>
    </w:p>
    <w:p w14:paraId="3231F1DF" w14:textId="32FB24C2" w:rsidR="00745BCB" w:rsidRPr="00F526CD" w:rsidRDefault="00745BCB"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4</w:t>
      </w:r>
      <w:r w:rsidRPr="00F526CD">
        <w:rPr>
          <w:rFonts w:ascii="Times New Roman" w:hAnsi="Times New Roman" w:cs="Times New Roman"/>
          <w:b/>
          <w:bCs/>
          <w:lang w:val="en-GB"/>
        </w:rPr>
        <w:t>: CỘNG TÁC &amp; LIÊN THÔNG (COLLABORATION)</w:t>
      </w:r>
    </w:p>
    <w:p w14:paraId="4118D021" w14:textId="77777777" w:rsidR="00745BCB" w:rsidRPr="00F526CD" w:rsidRDefault="00745BCB"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Tập trung luồng trao đổi, xóa bỏ Email/Zalo rời rạc.</w:t>
      </w:r>
    </w:p>
    <w:p w14:paraId="6FF54CD7" w14:textId="631E5DA5" w:rsidR="00745BCB" w:rsidRPr="00F526CD" w:rsidRDefault="00745BCB" w:rsidP="006B6AD1">
      <w:pPr>
        <w:pStyle w:val="ListParagraph"/>
        <w:numPr>
          <w:ilvl w:val="0"/>
          <w:numId w:val="19"/>
        </w:numPr>
        <w:spacing w:line="312" w:lineRule="auto"/>
        <w:rPr>
          <w:rFonts w:ascii="Times New Roman" w:hAnsi="Times New Roman" w:cs="Times New Roman"/>
          <w:lang w:val="en-GB"/>
        </w:rPr>
      </w:pPr>
      <w:r w:rsidRPr="00F526CD">
        <w:rPr>
          <w:rFonts w:ascii="Times New Roman" w:hAnsi="Times New Roman" w:cs="Times New Roman"/>
          <w:lang w:val="en-GB"/>
        </w:rPr>
        <w:t>Thảo luận trên Task (Contextual Comment): Chat và phản hồi ngay tại đầu việc đang làm.</w:t>
      </w:r>
    </w:p>
    <w:p w14:paraId="3091BF8E" w14:textId="32E393A3" w:rsidR="00745BCB" w:rsidRPr="00F526CD" w:rsidRDefault="00745BCB" w:rsidP="006B6AD1">
      <w:pPr>
        <w:pStyle w:val="ListParagraph"/>
        <w:numPr>
          <w:ilvl w:val="0"/>
          <w:numId w:val="19"/>
        </w:numPr>
        <w:spacing w:line="312" w:lineRule="auto"/>
        <w:rPr>
          <w:rFonts w:ascii="Times New Roman" w:hAnsi="Times New Roman" w:cs="Times New Roman"/>
          <w:lang w:val="en-GB"/>
        </w:rPr>
      </w:pPr>
      <w:r w:rsidRPr="00F526CD">
        <w:rPr>
          <w:rFonts w:ascii="Times New Roman" w:hAnsi="Times New Roman" w:cs="Times New Roman"/>
          <w:lang w:val="en-GB"/>
        </w:rPr>
        <w:t>Nhắc tên (@Mention): Gắn thẻ thành viên để gửi thông báo tức thời.</w:t>
      </w:r>
    </w:p>
    <w:p w14:paraId="33BB1FC8" w14:textId="4679E3A9" w:rsidR="00745BCB" w:rsidRPr="00F526CD" w:rsidRDefault="00745BCB" w:rsidP="006B6AD1">
      <w:pPr>
        <w:pStyle w:val="ListParagraph"/>
        <w:numPr>
          <w:ilvl w:val="0"/>
          <w:numId w:val="19"/>
        </w:numPr>
        <w:spacing w:line="312" w:lineRule="auto"/>
        <w:rPr>
          <w:rFonts w:ascii="Times New Roman" w:hAnsi="Times New Roman" w:cs="Times New Roman"/>
          <w:lang w:val="en-GB"/>
        </w:rPr>
      </w:pPr>
      <w:r w:rsidRPr="00F526CD">
        <w:rPr>
          <w:rFonts w:ascii="Times New Roman" w:hAnsi="Times New Roman" w:cs="Times New Roman"/>
          <w:lang w:val="en-GB"/>
        </w:rPr>
        <w:t>Trung tâm thông báo (Notification Center): Cảnh báo task quá hạn, task mới được giao hoặc các yêu cầu phê duyệt.</w:t>
      </w:r>
    </w:p>
    <w:p w14:paraId="2AB10CBA" w14:textId="31A3A916" w:rsidR="00DC44B1"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5</w:t>
      </w:r>
      <w:r w:rsidRPr="00F526CD">
        <w:rPr>
          <w:rFonts w:ascii="Times New Roman" w:hAnsi="Times New Roman" w:cs="Times New Roman"/>
          <w:b/>
          <w:bCs/>
          <w:lang w:val="en-GB"/>
        </w:rPr>
        <w:t>: QUẢN TRỊ KỶ LUẬT &amp; PHÊ DUYỆT (GOVERNANCE)</w:t>
      </w:r>
    </w:p>
    <w:p w14:paraId="654213E9" w14:textId="77777777" w:rsidR="00DC44B1" w:rsidRPr="00F526CD" w:rsidRDefault="00DC44B1"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Đảm bảo tính minh bạch và trách nhiệm giải trình.</w:t>
      </w:r>
    </w:p>
    <w:p w14:paraId="3302B167" w14:textId="6A30276F" w:rsidR="00DC44B1" w:rsidRPr="00F526CD" w:rsidRDefault="00DC44B1" w:rsidP="006B6AD1">
      <w:pPr>
        <w:pStyle w:val="ListParagraph"/>
        <w:numPr>
          <w:ilvl w:val="0"/>
          <w:numId w:val="20"/>
        </w:numPr>
        <w:spacing w:line="312" w:lineRule="auto"/>
        <w:rPr>
          <w:rFonts w:ascii="Times New Roman" w:hAnsi="Times New Roman" w:cs="Times New Roman"/>
          <w:lang w:val="en-GB"/>
        </w:rPr>
      </w:pPr>
      <w:r w:rsidRPr="00F526CD">
        <w:rPr>
          <w:rFonts w:ascii="Times New Roman" w:hAnsi="Times New Roman" w:cs="Times New Roman"/>
          <w:lang w:val="en-GB"/>
        </w:rPr>
        <w:t>Nhật ký lưu vết (Audit Log): Ghi lại lịch sử 100% các thay đổi (Ai sửa, sửa gì, khi nào). Dữ liệu này không thể xóa.</w:t>
      </w:r>
    </w:p>
    <w:p w14:paraId="095C9B81" w14:textId="1A190D1A" w:rsidR="00DC44B1" w:rsidRPr="00F526CD" w:rsidRDefault="00DC44B1" w:rsidP="006B6AD1">
      <w:pPr>
        <w:pStyle w:val="ListParagraph"/>
        <w:numPr>
          <w:ilvl w:val="0"/>
          <w:numId w:val="20"/>
        </w:numPr>
        <w:spacing w:line="312" w:lineRule="auto"/>
        <w:rPr>
          <w:rFonts w:ascii="Times New Roman" w:hAnsi="Times New Roman" w:cs="Times New Roman"/>
          <w:lang w:val="en-GB"/>
        </w:rPr>
      </w:pPr>
      <w:r w:rsidRPr="00F526CD">
        <w:rPr>
          <w:rFonts w:ascii="Times New Roman" w:hAnsi="Times New Roman" w:cs="Times New Roman"/>
          <w:lang w:val="en-GB"/>
        </w:rPr>
        <w:lastRenderedPageBreak/>
        <w:t>Bắt buộc nhập lý do: Khi lùi Deadline hoặc thay đổi người phụ trách, hệ thống bắt buộc người dùng nhập lý do để lưu vào Log.</w:t>
      </w:r>
    </w:p>
    <w:p w14:paraId="40623DC5" w14:textId="6A26EC53" w:rsidR="00DC44B1" w:rsidRPr="00F526CD" w:rsidRDefault="00DC44B1" w:rsidP="006B6AD1">
      <w:pPr>
        <w:pStyle w:val="ListParagraph"/>
        <w:numPr>
          <w:ilvl w:val="0"/>
          <w:numId w:val="20"/>
        </w:numPr>
        <w:spacing w:line="312" w:lineRule="auto"/>
        <w:rPr>
          <w:rFonts w:ascii="Times New Roman" w:hAnsi="Times New Roman" w:cs="Times New Roman"/>
          <w:lang w:val="en-GB"/>
        </w:rPr>
      </w:pPr>
      <w:r w:rsidRPr="00F526CD">
        <w:rPr>
          <w:rFonts w:ascii="Times New Roman" w:hAnsi="Times New Roman" w:cs="Times New Roman"/>
          <w:lang w:val="en-GB"/>
        </w:rPr>
        <w:t>Luồng phê duyệt (Approval Workflow): Phê duyệt hoàn thành Milestone hoặc phê duyệt yêu cầu thay đổi (Change Request).</w:t>
      </w:r>
    </w:p>
    <w:p w14:paraId="5C2728B5" w14:textId="77F5E4E3" w:rsidR="00DC44B1"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6</w:t>
      </w:r>
      <w:r w:rsidRPr="00F526CD">
        <w:rPr>
          <w:rFonts w:ascii="Times New Roman" w:hAnsi="Times New Roman" w:cs="Times New Roman"/>
          <w:b/>
          <w:bCs/>
          <w:lang w:val="en-GB"/>
        </w:rPr>
        <w:t>: QUẢN LÝ TÀI NGUYÊN &amp; NHÂN SỰ (RESOURCE MANAGEMENT)</w:t>
      </w:r>
    </w:p>
    <w:p w14:paraId="65518064" w14:textId="77777777" w:rsidR="00DC44B1" w:rsidRPr="00F526CD" w:rsidRDefault="00DC44B1"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Tối ưu hóa năng suất nhân viên.</w:t>
      </w:r>
    </w:p>
    <w:p w14:paraId="02B777F7" w14:textId="3CD7D86D" w:rsidR="00DC44B1" w:rsidRPr="00F526CD" w:rsidRDefault="00DC44B1" w:rsidP="006B6AD1">
      <w:pPr>
        <w:pStyle w:val="ListParagraph"/>
        <w:numPr>
          <w:ilvl w:val="0"/>
          <w:numId w:val="21"/>
        </w:numPr>
        <w:spacing w:line="312" w:lineRule="auto"/>
        <w:rPr>
          <w:rFonts w:ascii="Times New Roman" w:hAnsi="Times New Roman" w:cs="Times New Roman"/>
          <w:lang w:val="en-GB"/>
        </w:rPr>
      </w:pPr>
      <w:r w:rsidRPr="00F526CD">
        <w:rPr>
          <w:rFonts w:ascii="Times New Roman" w:hAnsi="Times New Roman" w:cs="Times New Roman"/>
          <w:lang w:val="en-GB"/>
        </w:rPr>
        <w:t>Biểu đồ tải công việc (Workload Chart): Theo dõi ai đang quá tải, ai đang rảnh để điều phối lại.</w:t>
      </w:r>
    </w:p>
    <w:p w14:paraId="626DDE76" w14:textId="62B61EBD" w:rsidR="00745BCB" w:rsidRPr="00F526CD" w:rsidRDefault="00DC44B1" w:rsidP="006B6AD1">
      <w:pPr>
        <w:pStyle w:val="ListParagraph"/>
        <w:numPr>
          <w:ilvl w:val="0"/>
          <w:numId w:val="21"/>
        </w:numPr>
        <w:spacing w:line="312" w:lineRule="auto"/>
        <w:rPr>
          <w:rFonts w:ascii="Times New Roman" w:hAnsi="Times New Roman" w:cs="Times New Roman"/>
          <w:lang w:val="en-GB"/>
        </w:rPr>
      </w:pPr>
      <w:r w:rsidRPr="00F526CD">
        <w:rPr>
          <w:rFonts w:ascii="Times New Roman" w:hAnsi="Times New Roman" w:cs="Times New Roman"/>
          <w:lang w:val="en-GB"/>
        </w:rPr>
        <w:t>Quản lý Lịch làm việc &amp; Ngày nghỉ: Thiết lập thời gian làm việc để hệ thống tính toán Deadline chính xác (trừ thứ 7, CN).</w:t>
      </w:r>
    </w:p>
    <w:p w14:paraId="1ABB6689" w14:textId="39662AF9" w:rsidR="00DC44B1"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7</w:t>
      </w:r>
      <w:r w:rsidRPr="00F526CD">
        <w:rPr>
          <w:rFonts w:ascii="Times New Roman" w:hAnsi="Times New Roman" w:cs="Times New Roman"/>
          <w:b/>
          <w:bCs/>
          <w:lang w:val="en-GB"/>
        </w:rPr>
        <w:t>: BÁO CÁO &amp; PHÂN TÍCH (REPORTING)</w:t>
      </w:r>
    </w:p>
    <w:p w14:paraId="22595A68" w14:textId="77777777" w:rsidR="00DC44B1" w:rsidRPr="00F526CD" w:rsidRDefault="00DC44B1" w:rsidP="006B6AD1">
      <w:pPr>
        <w:spacing w:line="312" w:lineRule="auto"/>
        <w:rPr>
          <w:rFonts w:ascii="Times New Roman" w:hAnsi="Times New Roman" w:cs="Times New Roman"/>
          <w:i/>
          <w:iCs/>
          <w:lang w:val="en-GB"/>
        </w:rPr>
      </w:pPr>
      <w:r w:rsidRPr="00F526CD">
        <w:rPr>
          <w:rFonts w:ascii="Times New Roman" w:hAnsi="Times New Roman" w:cs="Times New Roman"/>
          <w:i/>
          <w:iCs/>
          <w:lang w:val="en-GB"/>
        </w:rPr>
        <w:t>Mục tiêu: Cung cấp cái nhìn tổng thể cho lãnh đạo.</w:t>
      </w:r>
    </w:p>
    <w:p w14:paraId="58EE09F1" w14:textId="140B3EC9" w:rsidR="00DC44B1" w:rsidRPr="00F526CD" w:rsidRDefault="00DC44B1" w:rsidP="006B6AD1">
      <w:pPr>
        <w:pStyle w:val="ListParagraph"/>
        <w:numPr>
          <w:ilvl w:val="0"/>
          <w:numId w:val="22"/>
        </w:numPr>
        <w:spacing w:line="312" w:lineRule="auto"/>
        <w:rPr>
          <w:rFonts w:ascii="Times New Roman" w:hAnsi="Times New Roman" w:cs="Times New Roman"/>
          <w:lang w:val="en-GB"/>
        </w:rPr>
      </w:pPr>
      <w:r w:rsidRPr="00F526CD">
        <w:rPr>
          <w:rFonts w:ascii="Times New Roman" w:hAnsi="Times New Roman" w:cs="Times New Roman"/>
          <w:lang w:val="en-GB"/>
        </w:rPr>
        <w:t>Dashboard thời gian thực: Biểu đồ sức khỏe dự án, tỷ lệ task đúng hạn/trễ hạn.</w:t>
      </w:r>
    </w:p>
    <w:p w14:paraId="7FDA3F72" w14:textId="2858CA6A" w:rsidR="00DC44B1" w:rsidRPr="00F526CD" w:rsidRDefault="00DC44B1" w:rsidP="006B6AD1">
      <w:pPr>
        <w:pStyle w:val="ListParagraph"/>
        <w:numPr>
          <w:ilvl w:val="0"/>
          <w:numId w:val="22"/>
        </w:numPr>
        <w:spacing w:line="312" w:lineRule="auto"/>
        <w:rPr>
          <w:rFonts w:ascii="Times New Roman" w:hAnsi="Times New Roman" w:cs="Times New Roman"/>
          <w:lang w:val="en-GB"/>
        </w:rPr>
      </w:pPr>
      <w:r w:rsidRPr="00F526CD">
        <w:rPr>
          <w:rFonts w:ascii="Times New Roman" w:hAnsi="Times New Roman" w:cs="Times New Roman"/>
          <w:lang w:val="en-GB"/>
        </w:rPr>
        <w:t>Báo cáo hiệu suất (KPI): Thống kê năng suất làm việc của từng cá nhân/phòng ban.</w:t>
      </w:r>
    </w:p>
    <w:p w14:paraId="5C75E087" w14:textId="10777563" w:rsidR="00DC44B1" w:rsidRPr="00F526CD" w:rsidRDefault="00DC44B1"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 xml:space="preserve">MODULE </w:t>
      </w:r>
      <w:r w:rsidRPr="00F526CD">
        <w:rPr>
          <w:rFonts w:ascii="Times New Roman" w:hAnsi="Times New Roman" w:cs="Times New Roman"/>
          <w:b/>
          <w:bCs/>
          <w:lang w:val="en-GB"/>
        </w:rPr>
        <w:t>8</w:t>
      </w:r>
      <w:r w:rsidRPr="00F526CD">
        <w:rPr>
          <w:rFonts w:ascii="Times New Roman" w:hAnsi="Times New Roman" w:cs="Times New Roman"/>
          <w:b/>
          <w:bCs/>
          <w:lang w:val="en-GB"/>
        </w:rPr>
        <w:t>: TÍCH HỢP</w:t>
      </w:r>
      <w:r w:rsidRPr="00F526CD">
        <w:rPr>
          <w:rFonts w:ascii="Times New Roman" w:hAnsi="Times New Roman" w:cs="Times New Roman"/>
          <w:b/>
          <w:bCs/>
          <w:lang w:val="en-GB"/>
        </w:rPr>
        <w:t>, LIÊN THÔNG</w:t>
      </w:r>
      <w:r w:rsidRPr="00F526CD">
        <w:rPr>
          <w:rFonts w:ascii="Times New Roman" w:hAnsi="Times New Roman" w:cs="Times New Roman"/>
          <w:b/>
          <w:bCs/>
          <w:lang w:val="en-GB"/>
        </w:rPr>
        <w:t xml:space="preserve"> &amp; BẢO MẬT (SYSTEM &amp; SECURITY)</w:t>
      </w:r>
    </w:p>
    <w:p w14:paraId="1E4E7152" w14:textId="7099FD4D" w:rsidR="00DC44B1" w:rsidRPr="00F526CD" w:rsidRDefault="00DC44B1" w:rsidP="006B6AD1">
      <w:pPr>
        <w:pStyle w:val="ListParagraph"/>
        <w:numPr>
          <w:ilvl w:val="0"/>
          <w:numId w:val="23"/>
        </w:numPr>
        <w:spacing w:line="312" w:lineRule="auto"/>
        <w:rPr>
          <w:rFonts w:ascii="Times New Roman" w:hAnsi="Times New Roman" w:cs="Times New Roman"/>
          <w:lang w:val="en-GB"/>
        </w:rPr>
      </w:pPr>
      <w:r w:rsidRPr="00F526CD">
        <w:rPr>
          <w:rFonts w:ascii="Times New Roman" w:hAnsi="Times New Roman" w:cs="Times New Roman"/>
          <w:lang w:val="en-GB"/>
        </w:rPr>
        <w:t xml:space="preserve">Tích hợp CRM/Hợp đồng: </w:t>
      </w:r>
      <w:r w:rsidRPr="00F526CD">
        <w:rPr>
          <w:rFonts w:ascii="Times New Roman" w:hAnsi="Times New Roman" w:cs="Times New Roman"/>
          <w:lang w:val="en-GB"/>
        </w:rPr>
        <w:t>Liên thông</w:t>
      </w:r>
      <w:r w:rsidRPr="00F526CD">
        <w:rPr>
          <w:rFonts w:ascii="Times New Roman" w:hAnsi="Times New Roman" w:cs="Times New Roman"/>
          <w:lang w:val="en-GB"/>
        </w:rPr>
        <w:t xml:space="preserve"> lấy dữ liệu từ hệ thống khác để khởi tạo dự án.</w:t>
      </w:r>
    </w:p>
    <w:p w14:paraId="2C6F07DE" w14:textId="74FC5E95" w:rsidR="00DC44B1" w:rsidRPr="00F526CD" w:rsidRDefault="00DC44B1" w:rsidP="006B6AD1">
      <w:pPr>
        <w:pStyle w:val="ListParagraph"/>
        <w:numPr>
          <w:ilvl w:val="0"/>
          <w:numId w:val="23"/>
        </w:numPr>
        <w:spacing w:line="312" w:lineRule="auto"/>
        <w:rPr>
          <w:rFonts w:ascii="Times New Roman" w:hAnsi="Times New Roman" w:cs="Times New Roman"/>
          <w:lang w:val="en-GB"/>
        </w:rPr>
      </w:pPr>
      <w:r w:rsidRPr="00F526CD">
        <w:rPr>
          <w:rFonts w:ascii="Times New Roman" w:hAnsi="Times New Roman" w:cs="Times New Roman"/>
          <w:lang w:val="en-GB"/>
        </w:rPr>
        <w:t>Đăng nhập một lần (SSO): Dùng tài khoản Email công ty để đăng nhập.</w:t>
      </w:r>
    </w:p>
    <w:p w14:paraId="30B6290A" w14:textId="3A8DA538" w:rsidR="00DC44B1" w:rsidRPr="00F526CD" w:rsidRDefault="00DC44B1" w:rsidP="006B6AD1">
      <w:pPr>
        <w:pStyle w:val="ListParagraph"/>
        <w:numPr>
          <w:ilvl w:val="0"/>
          <w:numId w:val="23"/>
        </w:numPr>
        <w:spacing w:line="312" w:lineRule="auto"/>
        <w:rPr>
          <w:rFonts w:ascii="Times New Roman" w:hAnsi="Times New Roman" w:cs="Times New Roman"/>
          <w:lang w:val="en-GB"/>
        </w:rPr>
      </w:pPr>
      <w:r w:rsidRPr="00F526CD">
        <w:rPr>
          <w:rFonts w:ascii="Times New Roman" w:hAnsi="Times New Roman" w:cs="Times New Roman"/>
          <w:lang w:val="en-GB"/>
        </w:rPr>
        <w:t>Phân quyền vai trò (RBAC): Kiểm soát quyền xem/sửa đến từng trường dữ liệu (Field-level security).</w:t>
      </w:r>
    </w:p>
    <w:p w14:paraId="69906039" w14:textId="66A5212A" w:rsidR="00131CA2" w:rsidRPr="00F526CD" w:rsidRDefault="00A74CA8" w:rsidP="006B6AD1">
      <w:pPr>
        <w:pStyle w:val="Heading3"/>
        <w:numPr>
          <w:ilvl w:val="2"/>
          <w:numId w:val="2"/>
        </w:numPr>
        <w:overflowPunct/>
        <w:autoSpaceDE/>
        <w:autoSpaceDN/>
        <w:adjustRightInd/>
        <w:spacing w:line="312" w:lineRule="auto"/>
        <w:jc w:val="both"/>
        <w:textAlignment w:val="auto"/>
        <w:rPr>
          <w:rFonts w:ascii="Times New Roman" w:hAnsi="Times New Roman"/>
          <w:color w:val="000000" w:themeColor="text1"/>
          <w:szCs w:val="24"/>
          <w:lang w:val="en-GB"/>
        </w:rPr>
      </w:pPr>
      <w:bookmarkStart w:id="26" w:name="_Toc227318309"/>
      <w:r>
        <w:rPr>
          <w:rFonts w:ascii="Times New Roman" w:hAnsi="Times New Roman"/>
          <w:color w:val="000000" w:themeColor="text1"/>
          <w:szCs w:val="24"/>
          <w:lang w:val="en-GB"/>
        </w:rPr>
        <w:t>Đặc tả các chứng năng</w:t>
      </w:r>
      <w:bookmarkEnd w:id="26"/>
    </w:p>
    <w:p w14:paraId="13C8D949" w14:textId="41399CBC" w:rsidR="00F526CD" w:rsidRPr="00F526CD" w:rsidRDefault="00CC630E"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1: QUẢN LÝ CẤU TRÚC &amp; KHÔNG GIAN LÀM VIỆC (WORKSPACE)</w:t>
      </w:r>
    </w:p>
    <w:tbl>
      <w:tblPr>
        <w:tblStyle w:val="TableGrid"/>
        <w:tblW w:w="0" w:type="auto"/>
        <w:tblLook w:val="04A0" w:firstRow="1" w:lastRow="0" w:firstColumn="1" w:lastColumn="0" w:noHBand="0" w:noVBand="1"/>
      </w:tblPr>
      <w:tblGrid>
        <w:gridCol w:w="1818"/>
        <w:gridCol w:w="9018"/>
      </w:tblGrid>
      <w:tr w:rsidR="00F526CD" w14:paraId="46950830" w14:textId="77777777" w:rsidTr="00D868BE">
        <w:trPr>
          <w:trHeight w:val="350"/>
        </w:trPr>
        <w:tc>
          <w:tcPr>
            <w:tcW w:w="1818" w:type="dxa"/>
          </w:tcPr>
          <w:p w14:paraId="320012E8" w14:textId="2451C4B7"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FR-1</w:t>
            </w:r>
          </w:p>
        </w:tc>
        <w:tc>
          <w:tcPr>
            <w:tcW w:w="9018" w:type="dxa"/>
          </w:tcPr>
          <w:p w14:paraId="47E21038" w14:textId="417475F9" w:rsidR="00F526CD" w:rsidRDefault="00F526CD" w:rsidP="006B6AD1">
            <w:pPr>
              <w:spacing w:after="120" w:line="312" w:lineRule="auto"/>
              <w:rPr>
                <w:rFonts w:ascii="Times New Roman" w:hAnsi="Times New Roman" w:cs="Times New Roman"/>
                <w:lang w:val="en-GB"/>
              </w:rPr>
            </w:pPr>
            <w:r w:rsidRPr="00F526CD">
              <w:rPr>
                <w:rFonts w:ascii="Times New Roman" w:hAnsi="Times New Roman" w:cs="Times New Roman"/>
                <w:lang w:val="en-GB"/>
              </w:rPr>
              <w:t>Quản lý Không gian làm việc (Workspace Management)</w:t>
            </w:r>
          </w:p>
        </w:tc>
      </w:tr>
      <w:tr w:rsidR="00F526CD" w14:paraId="070F2A4D" w14:textId="77777777" w:rsidTr="00D868BE">
        <w:trPr>
          <w:trHeight w:val="611"/>
        </w:trPr>
        <w:tc>
          <w:tcPr>
            <w:tcW w:w="1818" w:type="dxa"/>
          </w:tcPr>
          <w:p w14:paraId="5E67FD17" w14:textId="1BE6061C" w:rsidR="00F526CD" w:rsidRDefault="00F526CD" w:rsidP="006B6AD1">
            <w:pPr>
              <w:spacing w:after="120" w:line="312" w:lineRule="auto"/>
              <w:rPr>
                <w:rFonts w:ascii="Times New Roman" w:hAnsi="Times New Roman" w:cs="Times New Roman"/>
                <w:lang w:val="en-GB"/>
              </w:rPr>
            </w:pPr>
            <w:r w:rsidRPr="00F526CD">
              <w:rPr>
                <w:rFonts w:ascii="Times New Roman" w:hAnsi="Times New Roman" w:cs="Times New Roman"/>
              </w:rPr>
              <w:t>Mục đích</w:t>
            </w:r>
          </w:p>
        </w:tc>
        <w:tc>
          <w:tcPr>
            <w:tcW w:w="9018" w:type="dxa"/>
          </w:tcPr>
          <w:p w14:paraId="56654B86" w14:textId="748D6923"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T</w:t>
            </w:r>
            <w:r w:rsidRPr="00F526CD">
              <w:rPr>
                <w:rFonts w:ascii="Times New Roman" w:hAnsi="Times New Roman" w:cs="Times New Roman"/>
                <w:lang w:val="en-GB"/>
              </w:rPr>
              <w:t>hiết lập các khu vực làm việc chuyên biệt cho từng bộ phận (Sales, Marketing, Engineering...) để quản lý dự án và nhân sự đặc thù.</w:t>
            </w:r>
          </w:p>
        </w:tc>
      </w:tr>
      <w:tr w:rsidR="00F526CD" w14:paraId="17461A92" w14:textId="77777777" w:rsidTr="00F526CD">
        <w:tc>
          <w:tcPr>
            <w:tcW w:w="1818" w:type="dxa"/>
          </w:tcPr>
          <w:p w14:paraId="42424105" w14:textId="77777777" w:rsidR="00F526CD" w:rsidRDefault="00F526CD" w:rsidP="006B6AD1">
            <w:pPr>
              <w:spacing w:after="120" w:line="312" w:lineRule="auto"/>
              <w:rPr>
                <w:rFonts w:ascii="Times New Roman" w:hAnsi="Times New Roman" w:cs="Times New Roman"/>
              </w:rPr>
            </w:pPr>
            <w:r>
              <w:rPr>
                <w:rFonts w:ascii="Times New Roman" w:hAnsi="Times New Roman" w:cs="Times New Roman"/>
              </w:rPr>
              <w:t>Đầu vào</w:t>
            </w:r>
          </w:p>
          <w:p w14:paraId="327D57D0" w14:textId="4872BB6F" w:rsidR="00F526CD" w:rsidRPr="00F526CD" w:rsidRDefault="00F526CD" w:rsidP="006B6AD1">
            <w:pPr>
              <w:spacing w:after="120" w:line="312" w:lineRule="auto"/>
              <w:rPr>
                <w:rFonts w:ascii="Times New Roman" w:hAnsi="Times New Roman" w:cs="Times New Roman"/>
              </w:rPr>
            </w:pPr>
          </w:p>
        </w:tc>
        <w:tc>
          <w:tcPr>
            <w:tcW w:w="9018" w:type="dxa"/>
          </w:tcPr>
          <w:p w14:paraId="5EB9CAA9" w14:textId="72CAEABE" w:rsidR="00F526CD" w:rsidRPr="00F526CD" w:rsidRDefault="00F526CD" w:rsidP="006B6AD1">
            <w:pPr>
              <w:pStyle w:val="ListParagraph"/>
              <w:numPr>
                <w:ilvl w:val="0"/>
                <w:numId w:val="24"/>
              </w:numPr>
              <w:spacing w:after="120" w:line="312" w:lineRule="auto"/>
              <w:rPr>
                <w:rFonts w:ascii="Times New Roman" w:hAnsi="Times New Roman" w:cs="Times New Roman"/>
                <w:lang w:val="en-GB"/>
              </w:rPr>
            </w:pPr>
            <w:r w:rsidRPr="00F526CD">
              <w:rPr>
                <w:rFonts w:ascii="Times New Roman" w:hAnsi="Times New Roman" w:cs="Times New Roman"/>
                <w:lang w:val="en-GB"/>
              </w:rPr>
              <w:t>Tên Workspace (Duy nhất).</w:t>
            </w:r>
          </w:p>
          <w:p w14:paraId="6316BD4B" w14:textId="70B98154" w:rsidR="00F526CD" w:rsidRPr="00F526CD" w:rsidRDefault="00F526CD" w:rsidP="006B6AD1">
            <w:pPr>
              <w:pStyle w:val="ListParagraph"/>
              <w:numPr>
                <w:ilvl w:val="0"/>
                <w:numId w:val="24"/>
              </w:numPr>
              <w:spacing w:after="120" w:line="312" w:lineRule="auto"/>
              <w:rPr>
                <w:rFonts w:ascii="Times New Roman" w:hAnsi="Times New Roman" w:cs="Times New Roman"/>
                <w:lang w:val="en-GB"/>
              </w:rPr>
            </w:pPr>
            <w:r w:rsidRPr="00F526CD">
              <w:rPr>
                <w:rFonts w:ascii="Times New Roman" w:hAnsi="Times New Roman" w:cs="Times New Roman"/>
                <w:lang w:val="en-GB"/>
              </w:rPr>
              <w:t>Loại phòng ban/Bộ phận.</w:t>
            </w:r>
          </w:p>
          <w:p w14:paraId="23976FE2" w14:textId="2F2D4797" w:rsidR="00F526CD" w:rsidRPr="00F526CD" w:rsidRDefault="00F526CD" w:rsidP="006B6AD1">
            <w:pPr>
              <w:pStyle w:val="ListParagraph"/>
              <w:numPr>
                <w:ilvl w:val="0"/>
                <w:numId w:val="24"/>
              </w:numPr>
              <w:spacing w:after="120" w:line="312" w:lineRule="auto"/>
              <w:rPr>
                <w:rFonts w:ascii="Times New Roman" w:hAnsi="Times New Roman" w:cs="Times New Roman"/>
                <w:lang w:val="en-GB"/>
              </w:rPr>
            </w:pPr>
            <w:r w:rsidRPr="00F526CD">
              <w:rPr>
                <w:rFonts w:ascii="Times New Roman" w:hAnsi="Times New Roman" w:cs="Times New Roman"/>
                <w:lang w:val="en-GB"/>
              </w:rPr>
              <w:t>Người quản trị Workspace (Lead/Manager).</w:t>
            </w:r>
          </w:p>
          <w:p w14:paraId="0D9E91A5" w14:textId="301988C0" w:rsidR="00F526CD" w:rsidRPr="00D868BE" w:rsidRDefault="00F526CD" w:rsidP="006B6AD1">
            <w:pPr>
              <w:pStyle w:val="ListParagraph"/>
              <w:numPr>
                <w:ilvl w:val="0"/>
                <w:numId w:val="24"/>
              </w:numPr>
              <w:spacing w:after="120" w:line="312" w:lineRule="auto"/>
              <w:rPr>
                <w:rFonts w:ascii="Times New Roman" w:hAnsi="Times New Roman" w:cs="Times New Roman"/>
                <w:lang w:val="en-GB"/>
              </w:rPr>
            </w:pPr>
            <w:r w:rsidRPr="00F526CD">
              <w:rPr>
                <w:rFonts w:ascii="Times New Roman" w:hAnsi="Times New Roman" w:cs="Times New Roman"/>
                <w:lang w:val="en-GB"/>
              </w:rPr>
              <w:t>Danh sách thành viên ban đầu và vai trò (Admin, Member, Viewer).</w:t>
            </w:r>
          </w:p>
        </w:tc>
      </w:tr>
      <w:tr w:rsidR="00F526CD" w14:paraId="6F7B4633" w14:textId="77777777" w:rsidTr="00F526CD">
        <w:tc>
          <w:tcPr>
            <w:tcW w:w="1818" w:type="dxa"/>
          </w:tcPr>
          <w:p w14:paraId="7CA11749" w14:textId="65843EB1" w:rsidR="00F526CD" w:rsidRDefault="00F526CD" w:rsidP="006B6AD1">
            <w:pPr>
              <w:spacing w:after="120" w:line="312" w:lineRule="auto"/>
              <w:rPr>
                <w:rFonts w:ascii="Times New Roman" w:hAnsi="Times New Roman" w:cs="Times New Roman"/>
              </w:rPr>
            </w:pPr>
            <w:r w:rsidRPr="00F526CD">
              <w:rPr>
                <w:rFonts w:ascii="Times New Roman" w:hAnsi="Times New Roman" w:cs="Times New Roman"/>
              </w:rPr>
              <w:t>Quy trình xử lý</w:t>
            </w:r>
          </w:p>
        </w:tc>
        <w:tc>
          <w:tcPr>
            <w:tcW w:w="9018" w:type="dxa"/>
          </w:tcPr>
          <w:p w14:paraId="37C493B6" w14:textId="16E683B5" w:rsidR="00F526CD" w:rsidRPr="00F526CD" w:rsidRDefault="00F526CD" w:rsidP="006B6AD1">
            <w:pPr>
              <w:spacing w:after="120" w:line="312" w:lineRule="auto"/>
              <w:rPr>
                <w:rFonts w:ascii="Times New Roman" w:hAnsi="Times New Roman" w:cs="Times New Roman"/>
              </w:rPr>
            </w:pPr>
            <w:r w:rsidRPr="00F526CD">
              <w:rPr>
                <w:rFonts w:ascii="Times New Roman" w:hAnsi="Times New Roman" w:cs="Times New Roman"/>
              </w:rPr>
              <w:t xml:space="preserve"> </w:t>
            </w:r>
            <w:r>
              <w:rPr>
                <w:rFonts w:ascii="Times New Roman" w:hAnsi="Times New Roman" w:cs="Times New Roman"/>
              </w:rPr>
              <w:t xml:space="preserve">1. </w:t>
            </w:r>
            <w:r w:rsidRPr="00F526CD">
              <w:rPr>
                <w:rFonts w:ascii="Times New Roman" w:hAnsi="Times New Roman" w:cs="Times New Roman"/>
              </w:rPr>
              <w:t>Hệ thống kiểm tra tính duy nhất của tên Workspace.</w:t>
            </w:r>
          </w:p>
          <w:p w14:paraId="0B636E62" w14:textId="16EEA97F" w:rsidR="00F526CD" w:rsidRPr="00F526CD" w:rsidRDefault="00F526CD" w:rsidP="006B6AD1">
            <w:pPr>
              <w:spacing w:after="120" w:line="312" w:lineRule="auto"/>
              <w:rPr>
                <w:rFonts w:ascii="Times New Roman" w:hAnsi="Times New Roman" w:cs="Times New Roman"/>
              </w:rPr>
            </w:pPr>
            <w:r>
              <w:rPr>
                <w:rFonts w:ascii="Times New Roman" w:hAnsi="Times New Roman" w:cs="Times New Roman"/>
              </w:rPr>
              <w:t xml:space="preserve"> 2.  </w:t>
            </w:r>
            <w:r w:rsidRPr="00F526CD">
              <w:rPr>
                <w:rFonts w:ascii="Times New Roman" w:hAnsi="Times New Roman" w:cs="Times New Roman"/>
              </w:rPr>
              <w:t>Khởi tạo môi trường dữ liệu riêng biệt (Isolated environment) cho Workspace đó.</w:t>
            </w:r>
          </w:p>
          <w:p w14:paraId="008E6119" w14:textId="2AC115B9" w:rsidR="00F526CD" w:rsidRPr="00F526CD" w:rsidRDefault="00F526CD" w:rsidP="006B6AD1">
            <w:pPr>
              <w:spacing w:after="120" w:line="312" w:lineRule="auto"/>
              <w:rPr>
                <w:rFonts w:ascii="Times New Roman" w:hAnsi="Times New Roman" w:cs="Times New Roman"/>
              </w:rPr>
            </w:pPr>
            <w:r>
              <w:rPr>
                <w:rFonts w:ascii="Times New Roman" w:hAnsi="Times New Roman" w:cs="Times New Roman"/>
                <w:b/>
                <w:bCs/>
              </w:rPr>
              <w:t xml:space="preserve"> 3. </w:t>
            </w:r>
            <w:r w:rsidRPr="00F526CD">
              <w:rPr>
                <w:rFonts w:ascii="Times New Roman" w:hAnsi="Times New Roman" w:cs="Times New Roman"/>
                <w:b/>
                <w:bCs/>
              </w:rPr>
              <w:t>Quy tắc nghiệp vụ:</w:t>
            </w:r>
          </w:p>
          <w:p w14:paraId="712FB819" w14:textId="77777777" w:rsidR="00F526CD" w:rsidRPr="00F526CD" w:rsidRDefault="00F526CD" w:rsidP="006B6AD1">
            <w:pPr>
              <w:numPr>
                <w:ilvl w:val="0"/>
                <w:numId w:val="25"/>
              </w:numPr>
              <w:spacing w:after="120" w:line="312" w:lineRule="auto"/>
              <w:rPr>
                <w:rFonts w:ascii="Times New Roman" w:hAnsi="Times New Roman" w:cs="Times New Roman"/>
              </w:rPr>
            </w:pPr>
            <w:r w:rsidRPr="00F526CD">
              <w:rPr>
                <w:rFonts w:ascii="Times New Roman" w:hAnsi="Times New Roman" w:cs="Times New Roman"/>
              </w:rPr>
              <w:t>Mặc định, dữ liệu trong Workspace "Engineering" sẽ không hiển thị ở "Sales" trừ khi có thiết lập liên kết (Cross-linking).</w:t>
            </w:r>
          </w:p>
          <w:p w14:paraId="4B073B50" w14:textId="4B5EE26A" w:rsidR="00F526CD" w:rsidRPr="00D868BE" w:rsidRDefault="00F526CD" w:rsidP="006B6AD1">
            <w:pPr>
              <w:numPr>
                <w:ilvl w:val="0"/>
                <w:numId w:val="25"/>
              </w:numPr>
              <w:spacing w:after="120" w:line="312" w:lineRule="auto"/>
              <w:rPr>
                <w:rFonts w:ascii="Times New Roman" w:hAnsi="Times New Roman" w:cs="Times New Roman"/>
              </w:rPr>
            </w:pPr>
            <w:r w:rsidRPr="00F526CD">
              <w:rPr>
                <w:rFonts w:ascii="Times New Roman" w:hAnsi="Times New Roman" w:cs="Times New Roman"/>
              </w:rPr>
              <w:t>Mọi hành động tạo/xóa Workspace đều phải được lưu vào Audit Log của hệ thống (Người thực hiện, Thời gian).</w:t>
            </w:r>
          </w:p>
        </w:tc>
      </w:tr>
      <w:tr w:rsidR="00F526CD" w14:paraId="2A5361C9" w14:textId="77777777" w:rsidTr="00F526CD">
        <w:trPr>
          <w:trHeight w:val="791"/>
        </w:trPr>
        <w:tc>
          <w:tcPr>
            <w:tcW w:w="1818" w:type="dxa"/>
          </w:tcPr>
          <w:p w14:paraId="190EC871" w14:textId="5BC4177E" w:rsidR="00F526CD" w:rsidRPr="00F526CD" w:rsidRDefault="00F526CD" w:rsidP="006B6AD1">
            <w:pPr>
              <w:spacing w:after="120" w:line="312" w:lineRule="auto"/>
              <w:rPr>
                <w:rFonts w:ascii="Times New Roman" w:hAnsi="Times New Roman" w:cs="Times New Roman"/>
              </w:rPr>
            </w:pPr>
            <w:r w:rsidRPr="00F526CD">
              <w:rPr>
                <w:rFonts w:ascii="Times New Roman" w:hAnsi="Times New Roman" w:cs="Times New Roman"/>
              </w:rPr>
              <w:lastRenderedPageBreak/>
              <w:t>Đầu ra</w:t>
            </w:r>
          </w:p>
        </w:tc>
        <w:tc>
          <w:tcPr>
            <w:tcW w:w="9018" w:type="dxa"/>
          </w:tcPr>
          <w:p w14:paraId="672C5204" w14:textId="723456A9" w:rsidR="00F526CD" w:rsidRPr="00F526CD" w:rsidRDefault="00F526CD" w:rsidP="006B6AD1">
            <w:pPr>
              <w:spacing w:after="120" w:line="312" w:lineRule="auto"/>
              <w:rPr>
                <w:rFonts w:ascii="Times New Roman" w:hAnsi="Times New Roman" w:cs="Times New Roman"/>
              </w:rPr>
            </w:pPr>
            <w:r w:rsidRPr="00F526CD">
              <w:rPr>
                <w:rFonts w:ascii="Times New Roman" w:hAnsi="Times New Roman" w:cs="Times New Roman"/>
              </w:rPr>
              <w:t>Workspace mới được hiển thị trên thanh điều hướng (Sidebar) của những người có quyền truy cập.</w:t>
            </w:r>
          </w:p>
        </w:tc>
      </w:tr>
    </w:tbl>
    <w:p w14:paraId="0627D7A9" w14:textId="77777777" w:rsidR="00CC630E" w:rsidRDefault="00CC630E" w:rsidP="006B6AD1">
      <w:pPr>
        <w:spacing w:after="120" w:line="312" w:lineRule="auto"/>
        <w:rPr>
          <w:rFonts w:ascii="Times New Roman" w:hAnsi="Times New Roman" w:cs="Times New Roman"/>
          <w:lang w:val="en-GB"/>
        </w:rPr>
      </w:pPr>
    </w:p>
    <w:p w14:paraId="1FE1C99A" w14:textId="77777777" w:rsidR="00D868BE" w:rsidRDefault="00D868BE" w:rsidP="006B6AD1">
      <w:pPr>
        <w:spacing w:after="120"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F526CD" w14:paraId="1E03FA55" w14:textId="77777777" w:rsidTr="00D868BE">
        <w:tc>
          <w:tcPr>
            <w:tcW w:w="1818" w:type="dxa"/>
          </w:tcPr>
          <w:p w14:paraId="5534DCBB" w14:textId="01AA8067"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FR-2</w:t>
            </w:r>
          </w:p>
        </w:tc>
        <w:tc>
          <w:tcPr>
            <w:tcW w:w="9018" w:type="dxa"/>
          </w:tcPr>
          <w:p w14:paraId="6804DFA0" w14:textId="70B07DDD" w:rsidR="00F526CD" w:rsidRDefault="00F526CD" w:rsidP="006B6AD1">
            <w:pPr>
              <w:spacing w:after="120" w:line="312" w:lineRule="auto"/>
              <w:rPr>
                <w:rFonts w:ascii="Times New Roman" w:hAnsi="Times New Roman" w:cs="Times New Roman"/>
                <w:lang w:val="en-GB"/>
              </w:rPr>
            </w:pPr>
            <w:r w:rsidRPr="00F526CD">
              <w:rPr>
                <w:rFonts w:ascii="Times New Roman" w:hAnsi="Times New Roman" w:cs="Times New Roman"/>
              </w:rPr>
              <w:t>Liên kết dự án liên phòng ban (Cross-linking)</w:t>
            </w:r>
          </w:p>
        </w:tc>
      </w:tr>
      <w:tr w:rsidR="00F526CD" w14:paraId="427A4621" w14:textId="77777777" w:rsidTr="00D868BE">
        <w:tc>
          <w:tcPr>
            <w:tcW w:w="1818" w:type="dxa"/>
          </w:tcPr>
          <w:p w14:paraId="19A7565D" w14:textId="5290B73F"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3A8EC33" w14:textId="0E5FF076" w:rsidR="00F526CD" w:rsidRDefault="00F526CD" w:rsidP="006B6AD1">
            <w:pPr>
              <w:spacing w:after="120" w:line="312" w:lineRule="auto"/>
              <w:rPr>
                <w:rFonts w:ascii="Times New Roman" w:hAnsi="Times New Roman" w:cs="Times New Roman"/>
                <w:lang w:val="en-GB"/>
              </w:rPr>
            </w:pPr>
            <w:r w:rsidRPr="00F526CD">
              <w:rPr>
                <w:rFonts w:ascii="Times New Roman" w:hAnsi="Times New Roman" w:cs="Times New Roman"/>
                <w:lang w:val="en-GB"/>
              </w:rPr>
              <w:t>Xóa bỏ rào cản thông tin giữa các bộ phận bằng cách cho phép chia sẻ hoặc tham chiếu dự án giữa các Workspace.</w:t>
            </w:r>
          </w:p>
        </w:tc>
      </w:tr>
      <w:tr w:rsidR="00F526CD" w14:paraId="2970FF46" w14:textId="77777777" w:rsidTr="00D868BE">
        <w:tc>
          <w:tcPr>
            <w:tcW w:w="1818" w:type="dxa"/>
          </w:tcPr>
          <w:p w14:paraId="67E14584" w14:textId="7277E004"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834B783" w14:textId="420CF473" w:rsidR="00F526CD" w:rsidRDefault="00F526CD" w:rsidP="006B6AD1">
            <w:pPr>
              <w:spacing w:after="120" w:line="312" w:lineRule="auto"/>
              <w:rPr>
                <w:rFonts w:ascii="Times New Roman" w:hAnsi="Times New Roman" w:cs="Times New Roman"/>
                <w:lang w:val="en-GB"/>
              </w:rPr>
            </w:pPr>
            <w:r w:rsidRPr="00F526CD">
              <w:rPr>
                <w:rFonts w:ascii="Times New Roman" w:hAnsi="Times New Roman" w:cs="Times New Roman"/>
              </w:rPr>
              <w:t>Lệnh "Share/Link" từ dự án nguồn, chọn Workspace đích, chọn mức độ chia sẻ (Toàn bộ dự án hay chỉ các Milestone cụ thể).</w:t>
            </w:r>
          </w:p>
        </w:tc>
      </w:tr>
      <w:tr w:rsidR="00F526CD" w14:paraId="2FBEF3C0" w14:textId="77777777" w:rsidTr="00D868BE">
        <w:tc>
          <w:tcPr>
            <w:tcW w:w="1818" w:type="dxa"/>
          </w:tcPr>
          <w:p w14:paraId="6EFDDC5F" w14:textId="4ADF63C7"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1A475504" w14:textId="3D952C22" w:rsidR="00D868BE" w:rsidRPr="00F526CD" w:rsidRDefault="00F526CD" w:rsidP="006B6AD1">
            <w:pPr>
              <w:spacing w:after="120" w:line="312" w:lineRule="auto"/>
              <w:rPr>
                <w:rFonts w:ascii="Times New Roman" w:hAnsi="Times New Roman" w:cs="Times New Roman"/>
              </w:rPr>
            </w:pPr>
            <w:r>
              <w:rPr>
                <w:rFonts w:ascii="Times New Roman" w:hAnsi="Times New Roman" w:cs="Times New Roman"/>
              </w:rPr>
              <w:t>1.</w:t>
            </w:r>
            <w:r w:rsidRPr="00F526CD">
              <w:rPr>
                <w:rFonts w:ascii="Times New Roman" w:hAnsi="Times New Roman" w:cs="Times New Roman"/>
              </w:rPr>
              <w:t>Hệ thống tạo một bản sao tham chiếu (Reference copy) của dự án tại Workspace đích.</w:t>
            </w:r>
          </w:p>
          <w:p w14:paraId="1313C131" w14:textId="46472907" w:rsidR="00F526CD" w:rsidRPr="00F526CD" w:rsidRDefault="00F526CD" w:rsidP="006B6AD1">
            <w:pPr>
              <w:spacing w:after="120" w:line="312" w:lineRule="auto"/>
              <w:rPr>
                <w:rFonts w:ascii="Times New Roman" w:hAnsi="Times New Roman" w:cs="Times New Roman"/>
              </w:rPr>
            </w:pPr>
            <w:r w:rsidRPr="00D868BE">
              <w:rPr>
                <w:rFonts w:ascii="Times New Roman" w:hAnsi="Times New Roman" w:cs="Times New Roman"/>
                <w:b/>
                <w:bCs/>
              </w:rPr>
              <w:t>2.</w:t>
            </w:r>
            <w:r w:rsidRPr="00F526CD">
              <w:rPr>
                <w:rFonts w:ascii="Times New Roman" w:hAnsi="Times New Roman" w:cs="Times New Roman"/>
                <w:b/>
                <w:bCs/>
              </w:rPr>
              <w:t>Đồng bộ thời gian thực:</w:t>
            </w:r>
            <w:r w:rsidRPr="00F526CD">
              <w:rPr>
                <w:rFonts w:ascii="Times New Roman" w:hAnsi="Times New Roman" w:cs="Times New Roman"/>
              </w:rPr>
              <w:t xml:space="preserve"> Bất kỳ cập nhật nào về tiến độ tại Workspace nguồn sẽ tự động phản ánh tại Workspace đích và ngược lại (tùy quyền hạn).</w:t>
            </w:r>
          </w:p>
          <w:p w14:paraId="1BFC0E58" w14:textId="67F6483C" w:rsidR="00F526CD" w:rsidRPr="00A74CA8" w:rsidRDefault="00F526CD" w:rsidP="006B6AD1">
            <w:pPr>
              <w:spacing w:after="120" w:line="312" w:lineRule="auto"/>
              <w:rPr>
                <w:rFonts w:ascii="Times New Roman" w:hAnsi="Times New Roman" w:cs="Times New Roman"/>
              </w:rPr>
            </w:pPr>
            <w:r w:rsidRPr="00D868BE">
              <w:rPr>
                <w:rFonts w:ascii="Times New Roman" w:hAnsi="Times New Roman" w:cs="Times New Roman"/>
                <w:b/>
                <w:bCs/>
              </w:rPr>
              <w:t>3.</w:t>
            </w:r>
            <w:r w:rsidRPr="00F526CD">
              <w:rPr>
                <w:rFonts w:ascii="Times New Roman" w:hAnsi="Times New Roman" w:cs="Times New Roman"/>
                <w:b/>
                <w:bCs/>
              </w:rPr>
              <w:t>Quy tắc nghiệp vụ:</w:t>
            </w:r>
            <w:r w:rsidRPr="00F526CD">
              <w:rPr>
                <w:rFonts w:ascii="Times New Roman" w:hAnsi="Times New Roman" w:cs="Times New Roman"/>
              </w:rPr>
              <w:t xml:space="preserve"> Cho phép thiết lập "Kế thừa dữ liệu" – ví dụ: Thông tin yêu cầu khách hàng từ Sales sẽ tự động trở thành mô tả đầu vào (Input) cho dự án tại Engineering.</w:t>
            </w:r>
          </w:p>
        </w:tc>
      </w:tr>
      <w:tr w:rsidR="00F526CD" w14:paraId="6E175B6A" w14:textId="77777777" w:rsidTr="00D868BE">
        <w:tc>
          <w:tcPr>
            <w:tcW w:w="1818" w:type="dxa"/>
          </w:tcPr>
          <w:p w14:paraId="4B99E5EA" w14:textId="3FC683E6" w:rsidR="00F526CD" w:rsidRDefault="00F526CD"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A1621B0" w14:textId="7A835B17" w:rsidR="00F526CD"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lang w:val="en-GB"/>
              </w:rPr>
              <w:t>Dự án xuất hiện đồng thời tại nhiều Workspace với nhãn "Shared/Linked".</w:t>
            </w:r>
          </w:p>
        </w:tc>
      </w:tr>
    </w:tbl>
    <w:p w14:paraId="68349CFA" w14:textId="77777777" w:rsidR="00D868BE" w:rsidRDefault="00D868BE" w:rsidP="006B6AD1">
      <w:pPr>
        <w:spacing w:after="120" w:line="312" w:lineRule="auto"/>
        <w:rPr>
          <w:rFonts w:ascii="Times New Roman" w:hAnsi="Times New Roman" w:cs="Times New Roman"/>
          <w:lang w:val="en-GB"/>
        </w:rPr>
      </w:pPr>
    </w:p>
    <w:p w14:paraId="7BA793D0" w14:textId="77777777" w:rsidR="00D868BE" w:rsidRDefault="00D868BE" w:rsidP="006B6AD1">
      <w:pPr>
        <w:spacing w:after="120"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D868BE" w14:paraId="79736982" w14:textId="77777777" w:rsidTr="00FF6F52">
        <w:tc>
          <w:tcPr>
            <w:tcW w:w="1818" w:type="dxa"/>
          </w:tcPr>
          <w:p w14:paraId="1043FAFD" w14:textId="05B8782B"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3</w:t>
            </w:r>
          </w:p>
        </w:tc>
        <w:tc>
          <w:tcPr>
            <w:tcW w:w="9018" w:type="dxa"/>
          </w:tcPr>
          <w:p w14:paraId="1B0066C6" w14:textId="2D1CDC68"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Quản lý Danh mục (Portfolio Management)</w:t>
            </w:r>
          </w:p>
        </w:tc>
      </w:tr>
      <w:tr w:rsidR="00D868BE" w14:paraId="442513D4" w14:textId="77777777" w:rsidTr="00FF6F52">
        <w:tc>
          <w:tcPr>
            <w:tcW w:w="1818" w:type="dxa"/>
          </w:tcPr>
          <w:p w14:paraId="5BA3872D"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2B85B95E" w14:textId="37EA253C"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Gom nhóm các dự án có chung mục tiêu chiến lược để lãnh đạo theo dõi tổng thể nguồn lực.</w:t>
            </w:r>
          </w:p>
        </w:tc>
      </w:tr>
      <w:tr w:rsidR="00D868BE" w14:paraId="150FDE1C" w14:textId="77777777" w:rsidTr="00FF6F52">
        <w:tc>
          <w:tcPr>
            <w:tcW w:w="1818" w:type="dxa"/>
          </w:tcPr>
          <w:p w14:paraId="5D768D32"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813A78F" w14:textId="382F829B"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Tên Portfolio, danh sách các dự án thành phần (có thể thuộc các Workspace khác nhau).</w:t>
            </w:r>
          </w:p>
        </w:tc>
      </w:tr>
      <w:tr w:rsidR="00D868BE" w14:paraId="1838B358" w14:textId="77777777" w:rsidTr="00FF6F52">
        <w:tc>
          <w:tcPr>
            <w:tcW w:w="1818" w:type="dxa"/>
          </w:tcPr>
          <w:p w14:paraId="1CC8A4C0"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7EB251B4" w14:textId="537544F2"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rPr>
              <w:t>1.</w:t>
            </w:r>
            <w:r w:rsidRPr="00D868BE">
              <w:rPr>
                <w:rFonts w:ascii="Times New Roman" w:hAnsi="Times New Roman" w:cs="Times New Roman"/>
              </w:rPr>
              <w:t>Hệ thống tổng hợp dữ liệu từ các dự án thành phần để tạo báo cáo Dashboard cấp cao.</w:t>
            </w:r>
          </w:p>
          <w:p w14:paraId="19F57282" w14:textId="6DC57E3B"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rPr>
              <w:t>2.</w:t>
            </w:r>
            <w:r w:rsidRPr="00D868BE">
              <w:rPr>
                <w:rFonts w:ascii="Times New Roman" w:hAnsi="Times New Roman" w:cs="Times New Roman"/>
              </w:rPr>
              <w:t>Tính toán tổng tải trọng nhân sự (Resource Workload) trên toàn bộ Portfolio.</w:t>
            </w:r>
          </w:p>
          <w:p w14:paraId="5477EFD5" w14:textId="3B2869BF"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b/>
                <w:bCs/>
              </w:rPr>
              <w:t>3.</w:t>
            </w:r>
            <w:r w:rsidRPr="00D868BE">
              <w:rPr>
                <w:rFonts w:ascii="Times New Roman" w:hAnsi="Times New Roman" w:cs="Times New Roman"/>
                <w:b/>
                <w:bCs/>
              </w:rPr>
              <w:t>Quy tắc nghiệp vụ:</w:t>
            </w:r>
            <w:r w:rsidRPr="00D868BE">
              <w:rPr>
                <w:rFonts w:ascii="Times New Roman" w:hAnsi="Times New Roman" w:cs="Times New Roman"/>
              </w:rPr>
              <w:t xml:space="preserve"> Nếu một dự án trọng điểm trong Portfolio bị chậm tiến độ (Red status), hệ thống sẽ tự động đẩy cảnh báo lên cấp Dashboard của Giám đốc (Director).</w:t>
            </w:r>
          </w:p>
        </w:tc>
      </w:tr>
      <w:tr w:rsidR="00D868BE" w14:paraId="46455E18" w14:textId="77777777" w:rsidTr="00FF6F52">
        <w:tc>
          <w:tcPr>
            <w:tcW w:w="1818" w:type="dxa"/>
          </w:tcPr>
          <w:p w14:paraId="5244FF33"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3BFF2543" w14:textId="32BF86F7"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Màn hình Dashboard Portfolio hiển thị biểu đồ sức khỏe tổng thể và biểu đồ phân bổ nguồn lực.</w:t>
            </w:r>
          </w:p>
        </w:tc>
      </w:tr>
    </w:tbl>
    <w:p w14:paraId="12E903D0" w14:textId="77777777" w:rsidR="00D868BE" w:rsidRDefault="00D868BE" w:rsidP="006B6AD1">
      <w:pPr>
        <w:spacing w:line="312" w:lineRule="auto"/>
        <w:rPr>
          <w:rFonts w:ascii="Times New Roman" w:hAnsi="Times New Roman" w:cs="Times New Roman"/>
          <w:lang w:val="en-GB"/>
        </w:rPr>
      </w:pPr>
    </w:p>
    <w:p w14:paraId="2050152B" w14:textId="77777777" w:rsidR="00D868BE" w:rsidRDefault="00D868BE" w:rsidP="006B6AD1">
      <w:pPr>
        <w:spacing w:line="312" w:lineRule="auto"/>
        <w:rPr>
          <w:rFonts w:ascii="Times New Roman" w:hAnsi="Times New Roman" w:cs="Times New Roman"/>
          <w:lang w:val="en-GB"/>
        </w:rPr>
      </w:pPr>
    </w:p>
    <w:p w14:paraId="73B349EE" w14:textId="77777777" w:rsidR="00D868BE" w:rsidRDefault="00D868BE" w:rsidP="006B6AD1">
      <w:pPr>
        <w:spacing w:line="312" w:lineRule="auto"/>
        <w:rPr>
          <w:rFonts w:ascii="Times New Roman" w:hAnsi="Times New Roman" w:cs="Times New Roman"/>
          <w:lang w:val="en-GB"/>
        </w:rPr>
      </w:pPr>
    </w:p>
    <w:p w14:paraId="5EF612E2" w14:textId="77777777" w:rsidR="00D868BE" w:rsidRDefault="00D868BE" w:rsidP="006B6AD1">
      <w:pPr>
        <w:spacing w:line="312" w:lineRule="auto"/>
        <w:rPr>
          <w:rFonts w:ascii="Times New Roman" w:hAnsi="Times New Roman" w:cs="Times New Roman"/>
          <w:lang w:val="en-GB"/>
        </w:rPr>
      </w:pPr>
    </w:p>
    <w:p w14:paraId="14109DDF" w14:textId="77777777" w:rsidR="00D868BE" w:rsidRPr="00F526CD" w:rsidRDefault="00D868BE"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D868BE" w14:paraId="47930E6A" w14:textId="77777777" w:rsidTr="00FF6F52">
        <w:tc>
          <w:tcPr>
            <w:tcW w:w="1818" w:type="dxa"/>
          </w:tcPr>
          <w:p w14:paraId="1BCEF5B4" w14:textId="57CBE974"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FR-</w:t>
            </w:r>
            <w:r>
              <w:rPr>
                <w:rFonts w:ascii="Times New Roman" w:hAnsi="Times New Roman" w:cs="Times New Roman"/>
                <w:lang w:val="en-GB"/>
              </w:rPr>
              <w:t>4</w:t>
            </w:r>
          </w:p>
        </w:tc>
        <w:tc>
          <w:tcPr>
            <w:tcW w:w="9018" w:type="dxa"/>
          </w:tcPr>
          <w:p w14:paraId="6DB4AE63" w14:textId="65A05237"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Quản lý Template dự án (Project Templates)</w:t>
            </w:r>
          </w:p>
        </w:tc>
      </w:tr>
      <w:tr w:rsidR="00D868BE" w14:paraId="7A36E069" w14:textId="77777777" w:rsidTr="00FF6F52">
        <w:tc>
          <w:tcPr>
            <w:tcW w:w="1818" w:type="dxa"/>
          </w:tcPr>
          <w:p w14:paraId="6F9CDB7C"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6F9D2239" w14:textId="7F54B319"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Tăng tốc độ khởi tạo và chuẩn hóa quy trình làm việc theo đặc thù từng phòng ban.</w:t>
            </w:r>
          </w:p>
        </w:tc>
      </w:tr>
      <w:tr w:rsidR="00D868BE" w14:paraId="5C8739BF" w14:textId="77777777" w:rsidTr="00FF6F52">
        <w:tc>
          <w:tcPr>
            <w:tcW w:w="1818" w:type="dxa"/>
          </w:tcPr>
          <w:p w14:paraId="264C1827"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0475B52" w14:textId="01AE8A4A"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Lựa chọn Template mẫu (ví dụ: Template "Triển khai hợp đồng Sales", Template "Phát triển tính năng App").</w:t>
            </w:r>
          </w:p>
        </w:tc>
      </w:tr>
      <w:tr w:rsidR="00D868BE" w:rsidRPr="00D868BE" w14:paraId="7814E42A" w14:textId="77777777" w:rsidTr="00FF6F52">
        <w:tc>
          <w:tcPr>
            <w:tcW w:w="1818" w:type="dxa"/>
          </w:tcPr>
          <w:p w14:paraId="4ABF2FE0"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422CEFC1" w14:textId="207DD04F"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rPr>
              <w:t>1.</w:t>
            </w:r>
            <w:r w:rsidRPr="00D868BE">
              <w:rPr>
                <w:rFonts w:ascii="Times New Roman" w:hAnsi="Times New Roman" w:cs="Times New Roman"/>
              </w:rPr>
              <w:t>Hệ thống sao chép cấu trúc Milestone, danh sách Task mẫu, các nhãn (Tag) và quy trình phê duyệt (Approval workflow) từ Template vào dự án mới.</w:t>
            </w:r>
          </w:p>
          <w:p w14:paraId="50F6A1F1" w14:textId="7CFD15B5"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rPr>
              <w:t>2.</w:t>
            </w:r>
            <w:r w:rsidRPr="00D868BE">
              <w:rPr>
                <w:rFonts w:ascii="Times New Roman" w:hAnsi="Times New Roman" w:cs="Times New Roman"/>
              </w:rPr>
              <w:t>Cho phép tùy chỉnh lại các mốc thời gian dựa trên ngày bắt đầu dự án thực tế.</w:t>
            </w:r>
          </w:p>
          <w:p w14:paraId="20AF8ACC" w14:textId="36C2B8EF" w:rsidR="00D868BE" w:rsidRPr="00D868BE" w:rsidRDefault="00D868BE" w:rsidP="006B6AD1">
            <w:pPr>
              <w:spacing w:after="120" w:line="312" w:lineRule="auto"/>
              <w:rPr>
                <w:rFonts w:ascii="Times New Roman" w:hAnsi="Times New Roman" w:cs="Times New Roman"/>
              </w:rPr>
            </w:pPr>
            <w:r>
              <w:rPr>
                <w:rFonts w:ascii="Times New Roman" w:hAnsi="Times New Roman" w:cs="Times New Roman"/>
                <w:b/>
                <w:bCs/>
              </w:rPr>
              <w:t>3.</w:t>
            </w:r>
            <w:r w:rsidRPr="00D868BE">
              <w:rPr>
                <w:rFonts w:ascii="Times New Roman" w:hAnsi="Times New Roman" w:cs="Times New Roman"/>
                <w:b/>
                <w:bCs/>
              </w:rPr>
              <w:t>Quy tắc nghiệp vụ:</w:t>
            </w:r>
            <w:r w:rsidRPr="00D868BE">
              <w:rPr>
                <w:rFonts w:ascii="Times New Roman" w:hAnsi="Times New Roman" w:cs="Times New Roman"/>
              </w:rPr>
              <w:t xml:space="preserve"> Chỉ Manager trở lên mới có quyền tạo hoặc chỉnh sửa "Template chuẩn" của phòng ban để đảm bảo tính kỷ luật.</w:t>
            </w:r>
          </w:p>
          <w:p w14:paraId="42635732" w14:textId="2D157425" w:rsidR="00D868BE" w:rsidRPr="00D868BE" w:rsidRDefault="00D868BE" w:rsidP="006B6AD1">
            <w:pPr>
              <w:spacing w:after="120" w:line="312" w:lineRule="auto"/>
              <w:rPr>
                <w:rFonts w:ascii="Times New Roman" w:hAnsi="Times New Roman" w:cs="Times New Roman"/>
              </w:rPr>
            </w:pPr>
          </w:p>
        </w:tc>
      </w:tr>
      <w:tr w:rsidR="00D868BE" w14:paraId="553BBA79" w14:textId="77777777" w:rsidTr="00FF6F52">
        <w:tc>
          <w:tcPr>
            <w:tcW w:w="1818" w:type="dxa"/>
          </w:tcPr>
          <w:p w14:paraId="548218A4" w14:textId="77777777" w:rsidR="00D868BE" w:rsidRDefault="00D868BE"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1DF82F4F" w14:textId="23A514AE" w:rsidR="00D868BE" w:rsidRDefault="00D868BE" w:rsidP="006B6AD1">
            <w:pPr>
              <w:spacing w:after="120" w:line="312" w:lineRule="auto"/>
              <w:rPr>
                <w:rFonts w:ascii="Times New Roman" w:hAnsi="Times New Roman" w:cs="Times New Roman"/>
                <w:lang w:val="en-GB"/>
              </w:rPr>
            </w:pPr>
            <w:r w:rsidRPr="00D868BE">
              <w:rPr>
                <w:rFonts w:ascii="Times New Roman" w:hAnsi="Times New Roman" w:cs="Times New Roman"/>
              </w:rPr>
              <w:t>Một dự án mới với đầy đủ khung sườn công việc, người dùng chỉ việc điền thông tin chi tiết và Assign nhân sự.</w:t>
            </w:r>
          </w:p>
        </w:tc>
      </w:tr>
    </w:tbl>
    <w:p w14:paraId="4370DB9C" w14:textId="29132738" w:rsidR="00CC630E" w:rsidRDefault="00CC630E" w:rsidP="006B6AD1">
      <w:pPr>
        <w:spacing w:line="312" w:lineRule="auto"/>
        <w:rPr>
          <w:rFonts w:ascii="Times New Roman" w:hAnsi="Times New Roman" w:cs="Times New Roman"/>
          <w:lang w:val="en-GB"/>
        </w:rPr>
      </w:pPr>
    </w:p>
    <w:p w14:paraId="61DAFC94" w14:textId="77777777" w:rsidR="00A74CA8" w:rsidRDefault="00A74CA8" w:rsidP="006B6AD1">
      <w:pPr>
        <w:spacing w:line="312" w:lineRule="auto"/>
        <w:rPr>
          <w:rFonts w:ascii="Times New Roman" w:hAnsi="Times New Roman" w:cs="Times New Roman"/>
          <w:lang w:val="en-GB"/>
        </w:rPr>
      </w:pPr>
    </w:p>
    <w:p w14:paraId="319023BE" w14:textId="77777777" w:rsidR="00915385" w:rsidRDefault="00915385" w:rsidP="006B6AD1">
      <w:pPr>
        <w:spacing w:line="312" w:lineRule="auto"/>
        <w:rPr>
          <w:rFonts w:ascii="Times New Roman" w:hAnsi="Times New Roman" w:cs="Times New Roman"/>
          <w:lang w:val="en-GB"/>
        </w:rPr>
      </w:pPr>
    </w:p>
    <w:p w14:paraId="6A84D047" w14:textId="4DF7AAD9" w:rsidR="00D868BE" w:rsidRDefault="00A74CA8" w:rsidP="006B6AD1">
      <w:pPr>
        <w:spacing w:line="312" w:lineRule="auto"/>
        <w:rPr>
          <w:rFonts w:ascii="Times New Roman" w:hAnsi="Times New Roman" w:cs="Times New Roman"/>
          <w:b/>
          <w:bCs/>
        </w:rPr>
      </w:pPr>
      <w:r w:rsidRPr="00A74CA8">
        <w:rPr>
          <w:rFonts w:ascii="Times New Roman" w:hAnsi="Times New Roman" w:cs="Times New Roman"/>
          <w:b/>
          <w:bCs/>
        </w:rPr>
        <w:t>MODULE 2: QUẢN LÝ CÔNG VIỆC CỐT LÕI (CORE TASK MANAGEMENT)</w:t>
      </w:r>
    </w:p>
    <w:tbl>
      <w:tblPr>
        <w:tblStyle w:val="TableGrid"/>
        <w:tblW w:w="0" w:type="auto"/>
        <w:tblLook w:val="04A0" w:firstRow="1" w:lastRow="0" w:firstColumn="1" w:lastColumn="0" w:noHBand="0" w:noVBand="1"/>
      </w:tblPr>
      <w:tblGrid>
        <w:gridCol w:w="1818"/>
        <w:gridCol w:w="9018"/>
      </w:tblGrid>
      <w:tr w:rsidR="00A74CA8" w14:paraId="3DA591F3" w14:textId="77777777" w:rsidTr="00FF6F52">
        <w:tc>
          <w:tcPr>
            <w:tcW w:w="1818" w:type="dxa"/>
          </w:tcPr>
          <w:p w14:paraId="34F58D52" w14:textId="6DE6853C"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5</w:t>
            </w:r>
          </w:p>
        </w:tc>
        <w:tc>
          <w:tcPr>
            <w:tcW w:w="9018" w:type="dxa"/>
          </w:tcPr>
          <w:p w14:paraId="4B3B512A" w14:textId="0E21B3FD" w:rsidR="00A74CA8" w:rsidRDefault="00A74CA8" w:rsidP="006B6AD1">
            <w:pPr>
              <w:spacing w:after="120" w:line="312" w:lineRule="auto"/>
              <w:rPr>
                <w:rFonts w:ascii="Times New Roman" w:hAnsi="Times New Roman" w:cs="Times New Roman"/>
                <w:lang w:val="en-GB"/>
              </w:rPr>
            </w:pPr>
            <w:r w:rsidRPr="00A74CA8">
              <w:rPr>
                <w:rFonts w:ascii="Times New Roman" w:hAnsi="Times New Roman" w:cs="Times New Roman"/>
              </w:rPr>
              <w:t>Quản lý Milestone (Mốc quan trọng)</w:t>
            </w:r>
          </w:p>
        </w:tc>
      </w:tr>
      <w:tr w:rsidR="00A74CA8" w14:paraId="748EFDAE" w14:textId="77777777" w:rsidTr="00FF6F52">
        <w:tc>
          <w:tcPr>
            <w:tcW w:w="1818" w:type="dxa"/>
          </w:tcPr>
          <w:p w14:paraId="13DCDB04"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1ACAE3B9" w14:textId="6B864C2C" w:rsidR="00A74CA8" w:rsidRDefault="00A74CA8" w:rsidP="006B6AD1">
            <w:pPr>
              <w:spacing w:after="120" w:line="312" w:lineRule="auto"/>
              <w:rPr>
                <w:rFonts w:ascii="Times New Roman" w:hAnsi="Times New Roman" w:cs="Times New Roman"/>
                <w:lang w:val="en-GB"/>
              </w:rPr>
            </w:pPr>
            <w:r w:rsidRPr="00A74CA8">
              <w:rPr>
                <w:rFonts w:ascii="Times New Roman" w:hAnsi="Times New Roman" w:cs="Times New Roman"/>
              </w:rPr>
              <w:t>Thiết lập các điểm kiểm soát (Checkpoints) quan trọng để đánh giá sức khỏe dự án theo từng giai đoạn.</w:t>
            </w:r>
          </w:p>
        </w:tc>
      </w:tr>
      <w:tr w:rsidR="00A74CA8" w14:paraId="1488FC40" w14:textId="77777777" w:rsidTr="00FF6F52">
        <w:tc>
          <w:tcPr>
            <w:tcW w:w="1818" w:type="dxa"/>
          </w:tcPr>
          <w:p w14:paraId="2CA6F55F"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1C200C6A" w14:textId="1AFE1B79" w:rsidR="00A74CA8" w:rsidRDefault="00A74CA8" w:rsidP="006B6AD1">
            <w:pPr>
              <w:spacing w:after="120" w:line="312" w:lineRule="auto"/>
              <w:rPr>
                <w:rFonts w:ascii="Times New Roman" w:hAnsi="Times New Roman" w:cs="Times New Roman"/>
                <w:lang w:val="en-GB"/>
              </w:rPr>
            </w:pPr>
            <w:r w:rsidRPr="00A74CA8">
              <w:rPr>
                <w:rFonts w:ascii="Times New Roman" w:hAnsi="Times New Roman" w:cs="Times New Roman"/>
              </w:rPr>
              <w:t>Tên Milestone, Ngày đến hạn (Due Date), Mô tả tiêu chí nghiệm thu, Người phê duyệt mốc.</w:t>
            </w:r>
          </w:p>
        </w:tc>
      </w:tr>
      <w:tr w:rsidR="00A74CA8" w:rsidRPr="00D868BE" w14:paraId="57D63F04" w14:textId="77777777" w:rsidTr="00FF6F52">
        <w:tc>
          <w:tcPr>
            <w:tcW w:w="1818" w:type="dxa"/>
          </w:tcPr>
          <w:p w14:paraId="6641F080"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533101D0" w14:textId="5C5156FC" w:rsidR="00A74CA8" w:rsidRPr="00A74CA8" w:rsidRDefault="00A74CA8" w:rsidP="006B6AD1">
            <w:pPr>
              <w:spacing w:after="120" w:line="312" w:lineRule="auto"/>
              <w:rPr>
                <w:rFonts w:ascii="Times New Roman" w:hAnsi="Times New Roman" w:cs="Times New Roman"/>
              </w:rPr>
            </w:pPr>
            <w:r>
              <w:rPr>
                <w:rFonts w:ascii="Times New Roman" w:hAnsi="Times New Roman" w:cs="Times New Roman"/>
              </w:rPr>
              <w:t>1.</w:t>
            </w:r>
            <w:r w:rsidRPr="00A74CA8">
              <w:rPr>
                <w:rFonts w:ascii="Times New Roman" w:hAnsi="Times New Roman" w:cs="Times New Roman"/>
              </w:rPr>
              <w:t>Hệ thống cho phép gắn các Task cụ thể vào một Milestone.</w:t>
            </w:r>
          </w:p>
          <w:p w14:paraId="1A1F71B1" w14:textId="31CB6BAC" w:rsidR="00A74CA8" w:rsidRPr="00A74CA8" w:rsidRDefault="00A74CA8" w:rsidP="006B6AD1">
            <w:pPr>
              <w:spacing w:after="120" w:line="312" w:lineRule="auto"/>
              <w:rPr>
                <w:rFonts w:ascii="Times New Roman" w:hAnsi="Times New Roman" w:cs="Times New Roman"/>
              </w:rPr>
            </w:pPr>
            <w:r>
              <w:rPr>
                <w:rFonts w:ascii="Times New Roman" w:hAnsi="Times New Roman" w:cs="Times New Roman"/>
                <w:b/>
                <w:bCs/>
              </w:rPr>
              <w:t>2.</w:t>
            </w:r>
            <w:r w:rsidRPr="00A74CA8">
              <w:rPr>
                <w:rFonts w:ascii="Times New Roman" w:hAnsi="Times New Roman" w:cs="Times New Roman"/>
                <w:b/>
                <w:bCs/>
              </w:rPr>
              <w:t>Quy tắc nghiệp vụ:</w:t>
            </w:r>
          </w:p>
          <w:p w14:paraId="435940B5" w14:textId="77777777" w:rsidR="00A74CA8" w:rsidRPr="00A74CA8" w:rsidRDefault="00A74CA8" w:rsidP="006B6AD1">
            <w:pPr>
              <w:pStyle w:val="ListParagraph"/>
              <w:numPr>
                <w:ilvl w:val="0"/>
                <w:numId w:val="29"/>
              </w:numPr>
              <w:spacing w:after="120" w:line="312" w:lineRule="auto"/>
              <w:rPr>
                <w:rFonts w:ascii="Times New Roman" w:hAnsi="Times New Roman" w:cs="Times New Roman"/>
              </w:rPr>
            </w:pPr>
            <w:r w:rsidRPr="00A74CA8">
              <w:rPr>
                <w:rFonts w:ascii="Times New Roman" w:hAnsi="Times New Roman" w:cs="Times New Roman"/>
              </w:rPr>
              <w:t>Milestone chỉ được đánh dấu là "Hoàn thành" khi tất cả các Task liên kết đã ở trạng thái "Done".</w:t>
            </w:r>
          </w:p>
          <w:p w14:paraId="25DAD97C" w14:textId="3F5E29CD" w:rsidR="00A74CA8" w:rsidRPr="00A74CA8" w:rsidRDefault="00A74CA8" w:rsidP="006B6AD1">
            <w:pPr>
              <w:pStyle w:val="ListParagraph"/>
              <w:numPr>
                <w:ilvl w:val="0"/>
                <w:numId w:val="29"/>
              </w:numPr>
              <w:spacing w:after="120" w:line="312" w:lineRule="auto"/>
              <w:rPr>
                <w:rFonts w:ascii="Times New Roman" w:hAnsi="Times New Roman" w:cs="Times New Roman"/>
              </w:rPr>
            </w:pPr>
            <w:r w:rsidRPr="00A74CA8">
              <w:rPr>
                <w:rFonts w:ascii="Times New Roman" w:hAnsi="Times New Roman" w:cs="Times New Roman"/>
              </w:rPr>
              <w:t>Nếu Milestone bị trễ hạn, hệ thống tự động đánh dấu "Critical" cho toàn bộ dự án trên Dashboard.</w:t>
            </w:r>
          </w:p>
        </w:tc>
      </w:tr>
      <w:tr w:rsidR="00A74CA8" w14:paraId="341E89DB" w14:textId="77777777" w:rsidTr="00FF6F52">
        <w:tc>
          <w:tcPr>
            <w:tcW w:w="1818" w:type="dxa"/>
          </w:tcPr>
          <w:p w14:paraId="513C558B"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12AA8E37" w14:textId="7058D03E" w:rsidR="00A74CA8" w:rsidRDefault="00A74CA8" w:rsidP="006B6AD1">
            <w:pPr>
              <w:spacing w:after="120" w:line="312" w:lineRule="auto"/>
              <w:rPr>
                <w:rFonts w:ascii="Times New Roman" w:hAnsi="Times New Roman" w:cs="Times New Roman"/>
                <w:lang w:val="en-GB"/>
              </w:rPr>
            </w:pPr>
            <w:r w:rsidRPr="00A74CA8">
              <w:rPr>
                <w:rFonts w:ascii="Times New Roman" w:hAnsi="Times New Roman" w:cs="Times New Roman"/>
              </w:rPr>
              <w:t>Các điểm mốc hiển thị nổi bật trên Gantt Chart và danh sách tiến độ.</w:t>
            </w:r>
          </w:p>
        </w:tc>
      </w:tr>
    </w:tbl>
    <w:p w14:paraId="5CE951D9" w14:textId="77777777" w:rsidR="00A74CA8" w:rsidRDefault="00A74CA8" w:rsidP="006B6AD1">
      <w:pPr>
        <w:spacing w:line="312" w:lineRule="auto"/>
        <w:rPr>
          <w:rFonts w:ascii="Times New Roman" w:hAnsi="Times New Roman" w:cs="Times New Roman"/>
          <w:b/>
          <w:bCs/>
          <w:lang w:val="en-GB"/>
        </w:rPr>
      </w:pPr>
    </w:p>
    <w:p w14:paraId="7EDC96AA" w14:textId="77777777" w:rsidR="00A74CA8" w:rsidRDefault="00A74CA8" w:rsidP="006B6AD1">
      <w:pPr>
        <w:spacing w:line="312" w:lineRule="auto"/>
        <w:rPr>
          <w:rFonts w:ascii="Times New Roman" w:hAnsi="Times New Roman" w:cs="Times New Roman"/>
          <w:b/>
          <w:bCs/>
          <w:lang w:val="en-GB"/>
        </w:rPr>
      </w:pPr>
    </w:p>
    <w:p w14:paraId="0AE10ED9" w14:textId="77777777" w:rsidR="00A74CA8" w:rsidRDefault="00A74CA8" w:rsidP="006B6AD1">
      <w:pPr>
        <w:spacing w:line="312" w:lineRule="auto"/>
        <w:rPr>
          <w:rFonts w:ascii="Times New Roman" w:hAnsi="Times New Roman" w:cs="Times New Roman"/>
          <w:b/>
          <w:bCs/>
          <w:lang w:val="en-GB"/>
        </w:rPr>
      </w:pPr>
    </w:p>
    <w:p w14:paraId="53089394" w14:textId="77777777" w:rsidR="00A74CA8" w:rsidRDefault="00A74CA8" w:rsidP="006B6AD1">
      <w:pPr>
        <w:spacing w:line="312" w:lineRule="auto"/>
        <w:rPr>
          <w:rFonts w:ascii="Times New Roman" w:hAnsi="Times New Roman" w:cs="Times New Roman"/>
          <w:b/>
          <w:bCs/>
          <w:lang w:val="en-GB"/>
        </w:rPr>
      </w:pPr>
    </w:p>
    <w:p w14:paraId="60AAD9A1" w14:textId="77777777" w:rsidR="00A74CA8" w:rsidRDefault="00A74CA8" w:rsidP="006B6AD1">
      <w:pPr>
        <w:spacing w:line="312" w:lineRule="auto"/>
        <w:rPr>
          <w:rFonts w:ascii="Times New Roman" w:hAnsi="Times New Roman" w:cs="Times New Roman"/>
          <w:b/>
          <w:bCs/>
          <w:lang w:val="en-GB"/>
        </w:rPr>
      </w:pPr>
    </w:p>
    <w:p w14:paraId="66B53BE3" w14:textId="77777777" w:rsidR="00A74CA8" w:rsidRDefault="00A74CA8" w:rsidP="006B6AD1">
      <w:pPr>
        <w:spacing w:line="312" w:lineRule="auto"/>
        <w:rPr>
          <w:rFonts w:ascii="Times New Roman" w:hAnsi="Times New Roman" w:cs="Times New Roman"/>
          <w:b/>
          <w:bCs/>
          <w:lang w:val="en-GB"/>
        </w:rPr>
      </w:pPr>
    </w:p>
    <w:p w14:paraId="6BA1B94F" w14:textId="77777777" w:rsidR="00A74CA8" w:rsidRDefault="00A74CA8" w:rsidP="006B6AD1">
      <w:pPr>
        <w:spacing w:line="312" w:lineRule="auto"/>
        <w:rPr>
          <w:rFonts w:ascii="Times New Roman" w:hAnsi="Times New Roman" w:cs="Times New Roman"/>
          <w:b/>
          <w:bCs/>
          <w:lang w:val="en-GB"/>
        </w:rPr>
      </w:pPr>
    </w:p>
    <w:p w14:paraId="0E2FD535" w14:textId="77777777" w:rsidR="00A74CA8" w:rsidRPr="00A74CA8" w:rsidRDefault="00A74CA8" w:rsidP="006B6AD1">
      <w:pPr>
        <w:spacing w:line="312" w:lineRule="auto"/>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818"/>
        <w:gridCol w:w="9018"/>
      </w:tblGrid>
      <w:tr w:rsidR="00A74CA8" w14:paraId="0C7F50F8" w14:textId="77777777" w:rsidTr="00FF6F52">
        <w:tc>
          <w:tcPr>
            <w:tcW w:w="1818" w:type="dxa"/>
          </w:tcPr>
          <w:p w14:paraId="2049F063" w14:textId="4F477C5E"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6</w:t>
            </w:r>
          </w:p>
        </w:tc>
        <w:tc>
          <w:tcPr>
            <w:tcW w:w="9018" w:type="dxa"/>
          </w:tcPr>
          <w:p w14:paraId="4F97C577" w14:textId="521641DA" w:rsidR="00A74CA8"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Quản lý Task &amp; Sub-task</w:t>
            </w:r>
          </w:p>
        </w:tc>
      </w:tr>
      <w:tr w:rsidR="00A74CA8" w14:paraId="046966A0" w14:textId="77777777" w:rsidTr="00FF6F52">
        <w:tc>
          <w:tcPr>
            <w:tcW w:w="1818" w:type="dxa"/>
          </w:tcPr>
          <w:p w14:paraId="0B51F717"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6280DB49" w14:textId="4410443E" w:rsidR="00A74CA8"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Phân rã dự án thành các đơn vị hành động nhỏ nhất để dễ dàng thực thi và kiểm soát trách nhiệm.</w:t>
            </w:r>
          </w:p>
        </w:tc>
      </w:tr>
      <w:tr w:rsidR="00A74CA8" w14:paraId="78A34E49" w14:textId="77777777" w:rsidTr="00FF6F52">
        <w:tc>
          <w:tcPr>
            <w:tcW w:w="1818" w:type="dxa"/>
          </w:tcPr>
          <w:p w14:paraId="5A92B934"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9D7D8C1" w14:textId="387699E7" w:rsidR="00A74CA8"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Tên Task, Mô tả (Rich text), Người phụ trách (Assignee), Người theo dõi (Follower), Ngày bắt đầu/kết thúc, Mức độ ưu tiên.</w:t>
            </w:r>
          </w:p>
        </w:tc>
      </w:tr>
      <w:tr w:rsidR="00A74CA8" w:rsidRPr="00A74CA8" w14:paraId="6216CA86" w14:textId="77777777" w:rsidTr="00FF6F52">
        <w:tc>
          <w:tcPr>
            <w:tcW w:w="1818" w:type="dxa"/>
          </w:tcPr>
          <w:p w14:paraId="2BFF2F1F"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6588C8E7" w14:textId="3053B4DD" w:rsidR="00CD7412" w:rsidRPr="00CD7412" w:rsidRDefault="00CD7412" w:rsidP="006B6AD1">
            <w:pPr>
              <w:spacing w:after="120" w:line="312" w:lineRule="auto"/>
              <w:rPr>
                <w:rFonts w:ascii="Times New Roman" w:hAnsi="Times New Roman" w:cs="Times New Roman"/>
              </w:rPr>
            </w:pPr>
            <w:r>
              <w:rPr>
                <w:rFonts w:ascii="Times New Roman" w:hAnsi="Times New Roman" w:cs="Times New Roman"/>
              </w:rPr>
              <w:t>1.</w:t>
            </w:r>
            <w:r w:rsidRPr="00CD7412">
              <w:rPr>
                <w:rFonts w:ascii="Times New Roman" w:hAnsi="Times New Roman" w:cs="Times New Roman"/>
              </w:rPr>
              <w:t>Cho phép tạo cấu trúc cây (Task mẹ - Task con) không giới hạn cấp độ (khuyến nghị tối đa 3 cấp).</w:t>
            </w:r>
          </w:p>
          <w:p w14:paraId="73D15F21" w14:textId="57C96271" w:rsidR="00CD7412" w:rsidRPr="00CD7412" w:rsidRDefault="00CD7412" w:rsidP="006B6AD1">
            <w:pPr>
              <w:spacing w:after="120" w:line="312" w:lineRule="auto"/>
              <w:rPr>
                <w:rFonts w:ascii="Times New Roman" w:hAnsi="Times New Roman" w:cs="Times New Roman"/>
              </w:rPr>
            </w:pPr>
            <w:r>
              <w:rPr>
                <w:rFonts w:ascii="Times New Roman" w:hAnsi="Times New Roman" w:cs="Times New Roman"/>
              </w:rPr>
              <w:t>2.</w:t>
            </w:r>
            <w:r w:rsidRPr="00CD7412">
              <w:rPr>
                <w:rFonts w:ascii="Times New Roman" w:hAnsi="Times New Roman" w:cs="Times New Roman"/>
                <w:b/>
                <w:bCs/>
              </w:rPr>
              <w:t>Logic phân quyền: * Assignee</w:t>
            </w:r>
            <w:r w:rsidRPr="00CD7412">
              <w:rPr>
                <w:rFonts w:ascii="Times New Roman" w:hAnsi="Times New Roman" w:cs="Times New Roman"/>
              </w:rPr>
              <w:t>: Có quyền cập nhật trạng thái, đính kèm file.</w:t>
            </w:r>
          </w:p>
          <w:p w14:paraId="7A2ED708" w14:textId="0A8C12A7" w:rsidR="00CD7412" w:rsidRPr="00CD7412" w:rsidRDefault="00CD7412" w:rsidP="006B6AD1">
            <w:pPr>
              <w:pStyle w:val="ListParagraph"/>
              <w:numPr>
                <w:ilvl w:val="0"/>
                <w:numId w:val="30"/>
              </w:numPr>
              <w:spacing w:after="120" w:line="312" w:lineRule="auto"/>
              <w:rPr>
                <w:rFonts w:ascii="Times New Roman" w:hAnsi="Times New Roman" w:cs="Times New Roman"/>
              </w:rPr>
            </w:pPr>
            <w:r w:rsidRPr="00CD7412">
              <w:rPr>
                <w:rFonts w:ascii="Times New Roman" w:hAnsi="Times New Roman" w:cs="Times New Roman"/>
              </w:rPr>
              <w:t>Follower: Chỉ có quyền xem và nhận thông báo khi có thay đổi/thảo luận.</w:t>
            </w:r>
          </w:p>
          <w:p w14:paraId="24EE393E" w14:textId="1ADAA2F9" w:rsidR="00A74CA8" w:rsidRPr="00CD7412" w:rsidRDefault="00CD7412" w:rsidP="006B6AD1">
            <w:pPr>
              <w:spacing w:after="120" w:line="312" w:lineRule="auto"/>
              <w:rPr>
                <w:rFonts w:ascii="Times New Roman" w:hAnsi="Times New Roman" w:cs="Times New Roman"/>
              </w:rPr>
            </w:pPr>
            <w:r>
              <w:rPr>
                <w:rFonts w:ascii="Times New Roman" w:hAnsi="Times New Roman" w:cs="Times New Roman"/>
              </w:rPr>
              <w:t>3.</w:t>
            </w:r>
            <w:r w:rsidRPr="00CD7412">
              <w:rPr>
                <w:rFonts w:ascii="Times New Roman" w:hAnsi="Times New Roman" w:cs="Times New Roman"/>
                <w:b/>
                <w:bCs/>
              </w:rPr>
              <w:t>Kỷ luật phần mềm</w:t>
            </w:r>
            <w:r w:rsidRPr="00CD7412">
              <w:rPr>
                <w:rFonts w:ascii="Times New Roman" w:hAnsi="Times New Roman" w:cs="Times New Roman"/>
              </w:rPr>
              <w:t>: Mọi hành động khởi tạo và thay đổi Assignee đều được ghi vào Audit Log.</w:t>
            </w:r>
          </w:p>
        </w:tc>
      </w:tr>
      <w:tr w:rsidR="00A74CA8" w14:paraId="11111A46" w14:textId="77777777" w:rsidTr="00FF6F52">
        <w:tc>
          <w:tcPr>
            <w:tcW w:w="1818" w:type="dxa"/>
          </w:tcPr>
          <w:p w14:paraId="1F647011" w14:textId="77777777" w:rsidR="00A74CA8" w:rsidRDefault="00A74CA8"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B2BF98A" w14:textId="2518BFF4" w:rsidR="00A74CA8"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Thẻ công việc xuất hiện trên Grid View và Kanban Board.</w:t>
            </w:r>
          </w:p>
        </w:tc>
      </w:tr>
    </w:tbl>
    <w:p w14:paraId="69D16544" w14:textId="77777777" w:rsidR="00D868BE" w:rsidRDefault="00D868BE" w:rsidP="006B6AD1">
      <w:pPr>
        <w:spacing w:line="312" w:lineRule="auto"/>
        <w:rPr>
          <w:rFonts w:ascii="Times New Roman" w:hAnsi="Times New Roman" w:cs="Times New Roman"/>
          <w:lang w:val="en-GB"/>
        </w:rPr>
      </w:pPr>
    </w:p>
    <w:p w14:paraId="41C1B3A0" w14:textId="77777777" w:rsidR="00CD7412" w:rsidRDefault="00CD7412"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CD7412" w14:paraId="7103F1A0" w14:textId="77777777" w:rsidTr="00FF6F52">
        <w:tc>
          <w:tcPr>
            <w:tcW w:w="1818" w:type="dxa"/>
          </w:tcPr>
          <w:p w14:paraId="3A8D3A74" w14:textId="5B85489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7</w:t>
            </w:r>
          </w:p>
        </w:tc>
        <w:tc>
          <w:tcPr>
            <w:tcW w:w="9018" w:type="dxa"/>
          </w:tcPr>
          <w:p w14:paraId="570835C7" w14:textId="2DAC119F" w:rsidR="00CD7412"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Quản lý Phụ thuộc (Dependencies)</w:t>
            </w:r>
          </w:p>
        </w:tc>
      </w:tr>
      <w:tr w:rsidR="00CD7412" w14:paraId="6D71F92B" w14:textId="77777777" w:rsidTr="00FF6F52">
        <w:tc>
          <w:tcPr>
            <w:tcW w:w="1818" w:type="dxa"/>
          </w:tcPr>
          <w:p w14:paraId="3F597B44"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66DAA828" w14:textId="72981047" w:rsidR="00CD7412"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Thiết lập mối quan hệ logic giữa các công việc để đảm bảo quy trình không bị chồng chéo.</w:t>
            </w:r>
          </w:p>
        </w:tc>
      </w:tr>
      <w:tr w:rsidR="00CD7412" w14:paraId="16AC6872" w14:textId="77777777" w:rsidTr="00FF6F52">
        <w:tc>
          <w:tcPr>
            <w:tcW w:w="1818" w:type="dxa"/>
          </w:tcPr>
          <w:p w14:paraId="4870E360"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DCFC459" w14:textId="05B41DD8" w:rsidR="00CD7412"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Chọn Task tiền đề (Predecessor), Task kế nhiệm (Successor), Loại quan hệ (FS - Kết thúc mới bắt đầu, SS - Cùng bắt đầu...).</w:t>
            </w:r>
          </w:p>
        </w:tc>
      </w:tr>
      <w:tr w:rsidR="00CD7412" w:rsidRPr="00CD7412" w14:paraId="7D1FF9C0" w14:textId="77777777" w:rsidTr="00FF6F52">
        <w:tc>
          <w:tcPr>
            <w:tcW w:w="1818" w:type="dxa"/>
          </w:tcPr>
          <w:p w14:paraId="6F2F9648"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088FB9CD" w14:textId="292D4FC6" w:rsidR="00CD7412" w:rsidRPr="00CD7412" w:rsidRDefault="00CD7412" w:rsidP="006B6AD1">
            <w:pPr>
              <w:spacing w:after="120" w:line="312" w:lineRule="auto"/>
              <w:rPr>
                <w:rFonts w:ascii="Times New Roman" w:hAnsi="Times New Roman" w:cs="Times New Roman"/>
              </w:rPr>
            </w:pPr>
            <w:r>
              <w:rPr>
                <w:rFonts w:ascii="Times New Roman" w:hAnsi="Times New Roman" w:cs="Times New Roman"/>
              </w:rPr>
              <w:t>1.</w:t>
            </w:r>
            <w:r w:rsidRPr="00CD7412">
              <w:rPr>
                <w:rFonts w:ascii="Times New Roman" w:hAnsi="Times New Roman" w:cs="Times New Roman"/>
              </w:rPr>
              <w:t>Hệ thống thiết lập đường nối giữa các Task trên Gantt Chart.</w:t>
            </w:r>
          </w:p>
          <w:p w14:paraId="0CD794AA" w14:textId="7E9A7944" w:rsidR="00CD7412" w:rsidRPr="00CD7412" w:rsidRDefault="00CD7412" w:rsidP="006B6AD1">
            <w:pPr>
              <w:spacing w:after="120" w:line="312" w:lineRule="auto"/>
              <w:rPr>
                <w:rFonts w:ascii="Times New Roman" w:hAnsi="Times New Roman" w:cs="Times New Roman"/>
              </w:rPr>
            </w:pPr>
            <w:r>
              <w:rPr>
                <w:rFonts w:ascii="Times New Roman" w:hAnsi="Times New Roman" w:cs="Times New Roman"/>
                <w:b/>
                <w:bCs/>
              </w:rPr>
              <w:t>2.</w:t>
            </w:r>
            <w:r w:rsidRPr="00CD7412">
              <w:rPr>
                <w:rFonts w:ascii="Times New Roman" w:hAnsi="Times New Roman" w:cs="Times New Roman"/>
                <w:b/>
                <w:bCs/>
              </w:rPr>
              <w:t>Cảnh báo thông minh:</w:t>
            </w:r>
            <w:r w:rsidRPr="00CD7412">
              <w:rPr>
                <w:rFonts w:ascii="Times New Roman" w:hAnsi="Times New Roman" w:cs="Times New Roman"/>
              </w:rPr>
              <w:t xml:space="preserve"> Nếu Task tiền đề bị lùi Deadline, hệ thống gửi thông báo cho Assignee của Task kế nhiệm về nguy cơ chậm trễ.</w:t>
            </w:r>
          </w:p>
          <w:p w14:paraId="31BEBB30" w14:textId="4439E148" w:rsidR="00CD7412" w:rsidRPr="00CD7412" w:rsidRDefault="00CD7412" w:rsidP="006B6AD1">
            <w:pPr>
              <w:spacing w:after="120" w:line="312" w:lineRule="auto"/>
              <w:rPr>
                <w:rFonts w:ascii="Times New Roman" w:hAnsi="Times New Roman" w:cs="Times New Roman"/>
              </w:rPr>
            </w:pPr>
            <w:r>
              <w:rPr>
                <w:rFonts w:ascii="Times New Roman" w:hAnsi="Times New Roman" w:cs="Times New Roman"/>
                <w:b/>
                <w:bCs/>
              </w:rPr>
              <w:t>3.</w:t>
            </w:r>
            <w:r w:rsidRPr="00CD7412">
              <w:rPr>
                <w:rFonts w:ascii="Times New Roman" w:hAnsi="Times New Roman" w:cs="Times New Roman"/>
                <w:b/>
                <w:bCs/>
              </w:rPr>
              <w:t>Ràng buộc:</w:t>
            </w:r>
            <w:r w:rsidRPr="00CD7412">
              <w:rPr>
                <w:rFonts w:ascii="Times New Roman" w:hAnsi="Times New Roman" w:cs="Times New Roman"/>
              </w:rPr>
              <w:t xml:space="preserve"> Không cho phép chuyển Task kế nhiệm sang "In Progress" nếu Task tiền đề bắt buộc (FS) chưa hoàn thành.</w:t>
            </w:r>
          </w:p>
        </w:tc>
      </w:tr>
      <w:tr w:rsidR="00CD7412" w14:paraId="48C64570" w14:textId="77777777" w:rsidTr="00FF6F52">
        <w:tc>
          <w:tcPr>
            <w:tcW w:w="1818" w:type="dxa"/>
          </w:tcPr>
          <w:p w14:paraId="4EBD285F"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49C29476" w14:textId="697BC273" w:rsidR="00CD7412" w:rsidRDefault="00CD7412" w:rsidP="006B6AD1">
            <w:pPr>
              <w:spacing w:after="120" w:line="312" w:lineRule="auto"/>
              <w:rPr>
                <w:rFonts w:ascii="Times New Roman" w:hAnsi="Times New Roman" w:cs="Times New Roman"/>
                <w:lang w:val="en-GB"/>
              </w:rPr>
            </w:pPr>
            <w:r w:rsidRPr="00CD7412">
              <w:rPr>
                <w:rFonts w:ascii="Times New Roman" w:hAnsi="Times New Roman" w:cs="Times New Roman"/>
              </w:rPr>
              <w:t>Sơ đồ mối quan hệ giữa các task trực quan trên Gantt Chart.</w:t>
            </w:r>
          </w:p>
        </w:tc>
      </w:tr>
    </w:tbl>
    <w:p w14:paraId="1EEA3E5A" w14:textId="77777777" w:rsidR="00CD7412" w:rsidRDefault="00CD7412" w:rsidP="006B6AD1">
      <w:pPr>
        <w:spacing w:line="312" w:lineRule="auto"/>
        <w:rPr>
          <w:rFonts w:ascii="Times New Roman" w:hAnsi="Times New Roman" w:cs="Times New Roman"/>
          <w:lang w:val="en-GB"/>
        </w:rPr>
      </w:pPr>
    </w:p>
    <w:p w14:paraId="27FDBE6A" w14:textId="77777777" w:rsidR="00CD7412" w:rsidRDefault="00CD7412"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CD7412" w14:paraId="15D5E9C8" w14:textId="77777777" w:rsidTr="00FF6F52">
        <w:tc>
          <w:tcPr>
            <w:tcW w:w="1818" w:type="dxa"/>
          </w:tcPr>
          <w:p w14:paraId="654DB339" w14:textId="4E3C2BE0"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8</w:t>
            </w:r>
          </w:p>
        </w:tc>
        <w:tc>
          <w:tcPr>
            <w:tcW w:w="9018" w:type="dxa"/>
          </w:tcPr>
          <w:p w14:paraId="70E17F1A" w14:textId="53EC6C8A" w:rsidR="00CD7412"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Tự động tính toán tiến độ (Auto-Progress Calculation)</w:t>
            </w:r>
          </w:p>
        </w:tc>
      </w:tr>
      <w:tr w:rsidR="00CD7412" w14:paraId="02646D33" w14:textId="77777777" w:rsidTr="00FF6F52">
        <w:tc>
          <w:tcPr>
            <w:tcW w:w="1818" w:type="dxa"/>
          </w:tcPr>
          <w:p w14:paraId="4A764F55"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7CE5A21" w14:textId="7D864082" w:rsidR="00CD7412"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Đảm bảo báo cáo tiến độ luôn trung thực, loại bỏ việc nhập con số % "ảo" bằng tay.</w:t>
            </w:r>
          </w:p>
        </w:tc>
      </w:tr>
      <w:tr w:rsidR="00CD7412" w14:paraId="2DFFDABB" w14:textId="77777777" w:rsidTr="00FF6F52">
        <w:tc>
          <w:tcPr>
            <w:tcW w:w="1818" w:type="dxa"/>
          </w:tcPr>
          <w:p w14:paraId="61BDDC65"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BBD089A" w14:textId="66D1AB8D" w:rsidR="00CD7412"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 xml:space="preserve">Trọng số (Weight) của từng Task (mặc định là bằng nhau nếu không thiết lập), Trạng thái </w:t>
            </w:r>
            <w:r w:rsidRPr="00915385">
              <w:rPr>
                <w:rFonts w:ascii="Times New Roman" w:hAnsi="Times New Roman" w:cs="Times New Roman"/>
              </w:rPr>
              <w:lastRenderedPageBreak/>
              <w:t>hoàn thành của Sub-task.</w:t>
            </w:r>
          </w:p>
        </w:tc>
      </w:tr>
      <w:tr w:rsidR="00CD7412" w:rsidRPr="00CD7412" w14:paraId="562FBBE9" w14:textId="77777777" w:rsidTr="00FF6F52">
        <w:tc>
          <w:tcPr>
            <w:tcW w:w="1818" w:type="dxa"/>
          </w:tcPr>
          <w:p w14:paraId="4B770928"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Quy trình xử lý</w:t>
            </w:r>
          </w:p>
        </w:tc>
        <w:tc>
          <w:tcPr>
            <w:tcW w:w="9018" w:type="dxa"/>
          </w:tcPr>
          <w:p w14:paraId="1E3446AC" w14:textId="312ED666" w:rsidR="00915385" w:rsidRPr="00915385" w:rsidRDefault="00915385" w:rsidP="006B6AD1">
            <w:pPr>
              <w:spacing w:after="120" w:line="312" w:lineRule="auto"/>
              <w:rPr>
                <w:rFonts w:ascii="Times New Roman" w:hAnsi="Times New Roman" w:cs="Times New Roman"/>
              </w:rPr>
            </w:pPr>
            <w:r>
              <w:rPr>
                <w:rFonts w:ascii="Times New Roman" w:hAnsi="Times New Roman" w:cs="Times New Roman"/>
              </w:rPr>
              <w:t>1.</w:t>
            </w:r>
            <w:r w:rsidRPr="00915385">
              <w:rPr>
                <w:rFonts w:ascii="Times New Roman" w:hAnsi="Times New Roman" w:cs="Times New Roman"/>
              </w:rPr>
              <w:t>Hệ thống sử dụng công thức trung bình có trọng số để tính % hoàn thành.</w:t>
            </w:r>
          </w:p>
          <w:p w14:paraId="5687F320" w14:textId="77777777" w:rsidR="00915385" w:rsidRPr="00915385" w:rsidRDefault="00915385" w:rsidP="006B6AD1">
            <w:pPr>
              <w:numPr>
                <w:ilvl w:val="0"/>
                <w:numId w:val="32"/>
              </w:numPr>
              <w:spacing w:after="120" w:line="312" w:lineRule="auto"/>
              <w:rPr>
                <w:rFonts w:ascii="Times New Roman" w:hAnsi="Times New Roman" w:cs="Times New Roman"/>
              </w:rPr>
            </w:pPr>
            <w:r w:rsidRPr="00915385">
              <w:rPr>
                <w:rFonts w:ascii="Times New Roman" w:hAnsi="Times New Roman" w:cs="Times New Roman"/>
                <w:i/>
                <w:iCs/>
              </w:rPr>
              <w:t>Công thức:</w:t>
            </w:r>
            <w:r w:rsidRPr="00915385">
              <w:rPr>
                <w:rFonts w:ascii="Times New Roman" w:hAnsi="Times New Roman" w:cs="Times New Roman"/>
              </w:rPr>
              <w:t xml:space="preserve"> % Task mẹ = [Tổng (% Task con * Trọng số)] / [Tổng trọng số].</w:t>
            </w:r>
          </w:p>
          <w:p w14:paraId="484D3D26" w14:textId="3FD699AB" w:rsidR="00CD7412" w:rsidRPr="00CD7412" w:rsidRDefault="00915385" w:rsidP="006B6AD1">
            <w:pPr>
              <w:spacing w:after="120" w:line="312" w:lineRule="auto"/>
              <w:rPr>
                <w:rFonts w:ascii="Times New Roman" w:hAnsi="Times New Roman" w:cs="Times New Roman"/>
              </w:rPr>
            </w:pPr>
            <w:r>
              <w:rPr>
                <w:rFonts w:ascii="Times New Roman" w:hAnsi="Times New Roman" w:cs="Times New Roman"/>
                <w:b/>
                <w:bCs/>
              </w:rPr>
              <w:t>2.</w:t>
            </w:r>
            <w:r w:rsidRPr="00915385">
              <w:rPr>
                <w:rFonts w:ascii="Times New Roman" w:hAnsi="Times New Roman" w:cs="Times New Roman"/>
                <w:b/>
                <w:bCs/>
              </w:rPr>
              <w:t>Cập nhật thời gian thực:</w:t>
            </w:r>
            <w:r w:rsidRPr="00915385">
              <w:rPr>
                <w:rFonts w:ascii="Times New Roman" w:hAnsi="Times New Roman" w:cs="Times New Roman"/>
              </w:rPr>
              <w:t xml:space="preserve"> Ngay khi một Sub-task được xác nhận "Done", hệ thống lập tức tính toán lại tiến độ của Task mẹ, Milestone và Dự án tổng thể.</w:t>
            </w:r>
          </w:p>
        </w:tc>
      </w:tr>
      <w:tr w:rsidR="00CD7412" w14:paraId="2A260E7F" w14:textId="77777777" w:rsidTr="00FF6F52">
        <w:tc>
          <w:tcPr>
            <w:tcW w:w="1818" w:type="dxa"/>
          </w:tcPr>
          <w:p w14:paraId="0048C313" w14:textId="77777777" w:rsidR="00CD7412" w:rsidRDefault="00CD7412"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027052D3" w14:textId="445D2506" w:rsidR="00CD7412"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Thanh tiến độ (Progress Bar) cập nhật tự động trên tất cả các giao diện xem.</w:t>
            </w:r>
          </w:p>
        </w:tc>
      </w:tr>
    </w:tbl>
    <w:p w14:paraId="0C9012C3" w14:textId="77777777" w:rsidR="00915385" w:rsidRDefault="00915385" w:rsidP="006B6AD1">
      <w:pPr>
        <w:spacing w:line="312" w:lineRule="auto"/>
        <w:rPr>
          <w:rFonts w:ascii="Times New Roman" w:hAnsi="Times New Roman" w:cs="Times New Roman"/>
          <w:lang w:val="en-GB"/>
        </w:rPr>
      </w:pPr>
    </w:p>
    <w:p w14:paraId="6CB8A8AD" w14:textId="77777777" w:rsidR="00915385" w:rsidRDefault="00915385" w:rsidP="006B6AD1">
      <w:pPr>
        <w:spacing w:line="312" w:lineRule="auto"/>
        <w:rPr>
          <w:rFonts w:ascii="Times New Roman" w:hAnsi="Times New Roman" w:cs="Times New Roman"/>
          <w:lang w:val="en-GB"/>
        </w:rPr>
      </w:pPr>
    </w:p>
    <w:p w14:paraId="30F17565" w14:textId="1448A048" w:rsidR="00915385" w:rsidRDefault="00915385"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3: ĐA DẠNG GÓC NHÌN (MULTI-VIEW VISUALIZATION)</w:t>
      </w:r>
    </w:p>
    <w:tbl>
      <w:tblPr>
        <w:tblStyle w:val="TableGrid"/>
        <w:tblW w:w="0" w:type="auto"/>
        <w:tblLook w:val="04A0" w:firstRow="1" w:lastRow="0" w:firstColumn="1" w:lastColumn="0" w:noHBand="0" w:noVBand="1"/>
      </w:tblPr>
      <w:tblGrid>
        <w:gridCol w:w="1818"/>
        <w:gridCol w:w="9018"/>
      </w:tblGrid>
      <w:tr w:rsidR="00915385" w14:paraId="78A1180D" w14:textId="77777777" w:rsidTr="00FF6F52">
        <w:tc>
          <w:tcPr>
            <w:tcW w:w="1818" w:type="dxa"/>
          </w:tcPr>
          <w:p w14:paraId="04C5254E" w14:textId="65D0CD6B"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9</w:t>
            </w:r>
          </w:p>
        </w:tc>
        <w:tc>
          <w:tcPr>
            <w:tcW w:w="9018" w:type="dxa"/>
          </w:tcPr>
          <w:p w14:paraId="1A34DA22" w14:textId="3C0AF5F1" w:rsidR="00915385"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Chế độ xem Lưới (Grid View)</w:t>
            </w:r>
          </w:p>
        </w:tc>
      </w:tr>
      <w:tr w:rsidR="00915385" w14:paraId="1FB177B6" w14:textId="77777777" w:rsidTr="00FF6F52">
        <w:tc>
          <w:tcPr>
            <w:tcW w:w="1818" w:type="dxa"/>
          </w:tcPr>
          <w:p w14:paraId="5724926C"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112220F" w14:textId="086363D3" w:rsidR="00915385"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Phục vụ các tác vụ nhập liệu hàng loạt, đối soát dữ liệu quy mô lớn và quản lý chi tiết các trường thông tin.</w:t>
            </w:r>
          </w:p>
        </w:tc>
      </w:tr>
      <w:tr w:rsidR="00915385" w14:paraId="574AC802" w14:textId="77777777" w:rsidTr="00FF6F52">
        <w:tc>
          <w:tcPr>
            <w:tcW w:w="1818" w:type="dxa"/>
          </w:tcPr>
          <w:p w14:paraId="764A47EC"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1AB61B87" w14:textId="7FB1C915" w:rsidR="00915385"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Lựa chọn các cột hiển thị (Custom Fields), bộ lọc (Filter), sắp xếp (Sort).</w:t>
            </w:r>
          </w:p>
        </w:tc>
      </w:tr>
      <w:tr w:rsidR="00915385" w:rsidRPr="00CD7412" w14:paraId="2C5415ED" w14:textId="77777777" w:rsidTr="00FF6F52">
        <w:tc>
          <w:tcPr>
            <w:tcW w:w="1818" w:type="dxa"/>
          </w:tcPr>
          <w:p w14:paraId="6AE7D6E1"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35053587" w14:textId="3691C6AE" w:rsidR="00915385" w:rsidRPr="00915385" w:rsidRDefault="00915385" w:rsidP="006B6AD1">
            <w:pPr>
              <w:spacing w:after="120" w:line="312" w:lineRule="auto"/>
              <w:rPr>
                <w:rFonts w:ascii="Times New Roman" w:hAnsi="Times New Roman" w:cs="Times New Roman"/>
              </w:rPr>
            </w:pPr>
            <w:r>
              <w:rPr>
                <w:rFonts w:ascii="Times New Roman" w:hAnsi="Times New Roman" w:cs="Times New Roman"/>
              </w:rPr>
              <w:t>1.</w:t>
            </w:r>
            <w:r w:rsidRPr="00915385">
              <w:rPr>
                <w:rFonts w:ascii="Times New Roman" w:hAnsi="Times New Roman" w:cs="Times New Roman"/>
              </w:rPr>
              <w:t>Hệ thống hiển thị dữ liệu dưới dạng bảng tính tương tự Spreadsheet.</w:t>
            </w:r>
          </w:p>
          <w:p w14:paraId="23E35AFB" w14:textId="3F50CCFE" w:rsidR="00915385" w:rsidRPr="00915385" w:rsidRDefault="00915385" w:rsidP="006B6AD1">
            <w:pPr>
              <w:spacing w:after="120" w:line="312" w:lineRule="auto"/>
              <w:rPr>
                <w:rFonts w:ascii="Times New Roman" w:hAnsi="Times New Roman" w:cs="Times New Roman"/>
              </w:rPr>
            </w:pPr>
            <w:r>
              <w:rPr>
                <w:rFonts w:ascii="Times New Roman" w:hAnsi="Times New Roman" w:cs="Times New Roman"/>
                <w:b/>
                <w:bCs/>
              </w:rPr>
              <w:t>2.</w:t>
            </w:r>
            <w:r w:rsidRPr="00915385">
              <w:rPr>
                <w:rFonts w:ascii="Times New Roman" w:hAnsi="Times New Roman" w:cs="Times New Roman"/>
                <w:b/>
                <w:bCs/>
              </w:rPr>
              <w:t>Hành vi:</w:t>
            </w:r>
          </w:p>
          <w:p w14:paraId="642607FA" w14:textId="77777777" w:rsidR="00915385" w:rsidRPr="00915385" w:rsidRDefault="00915385" w:rsidP="006B6AD1">
            <w:pPr>
              <w:numPr>
                <w:ilvl w:val="0"/>
                <w:numId w:val="33"/>
              </w:numPr>
              <w:spacing w:after="120" w:line="312" w:lineRule="auto"/>
              <w:rPr>
                <w:rFonts w:ascii="Times New Roman" w:hAnsi="Times New Roman" w:cs="Times New Roman"/>
              </w:rPr>
            </w:pPr>
            <w:r w:rsidRPr="00915385">
              <w:rPr>
                <w:rFonts w:ascii="Times New Roman" w:hAnsi="Times New Roman" w:cs="Times New Roman"/>
                <w:b/>
                <w:bCs/>
              </w:rPr>
              <w:t>Cố định cột (Frozen Columns):</w:t>
            </w:r>
            <w:r w:rsidRPr="00915385">
              <w:rPr>
                <w:rFonts w:ascii="Times New Roman" w:hAnsi="Times New Roman" w:cs="Times New Roman"/>
              </w:rPr>
              <w:t xml:space="preserve"> Cho phép ghim các cột quan trọng (ví dụ: Tên Task) ở bên trái khi cuộn ngang.</w:t>
            </w:r>
          </w:p>
          <w:p w14:paraId="220CF5E3" w14:textId="77777777" w:rsidR="00915385" w:rsidRPr="00915385" w:rsidRDefault="00915385" w:rsidP="006B6AD1">
            <w:pPr>
              <w:numPr>
                <w:ilvl w:val="0"/>
                <w:numId w:val="33"/>
              </w:numPr>
              <w:spacing w:after="120" w:line="312" w:lineRule="auto"/>
              <w:rPr>
                <w:rFonts w:ascii="Times New Roman" w:hAnsi="Times New Roman" w:cs="Times New Roman"/>
              </w:rPr>
            </w:pPr>
            <w:r w:rsidRPr="00915385">
              <w:rPr>
                <w:rFonts w:ascii="Times New Roman" w:hAnsi="Times New Roman" w:cs="Times New Roman"/>
                <w:b/>
                <w:bCs/>
              </w:rPr>
              <w:t>Tính toán trực tiếp trên hàng (Row Calculation):</w:t>
            </w:r>
            <w:r w:rsidRPr="00915385">
              <w:rPr>
                <w:rFonts w:ascii="Times New Roman" w:hAnsi="Times New Roman" w:cs="Times New Roman"/>
              </w:rPr>
              <w:t xml:space="preserve"> Hiển thị tổng số task, tổng trọng số ở cuối bảng hoặc theo nhóm (Group by).</w:t>
            </w:r>
          </w:p>
          <w:p w14:paraId="01B232D0" w14:textId="60EB591D" w:rsidR="00915385" w:rsidRPr="00CD7412" w:rsidRDefault="00915385" w:rsidP="006B6AD1">
            <w:pPr>
              <w:spacing w:after="120" w:line="312" w:lineRule="auto"/>
              <w:rPr>
                <w:rFonts w:ascii="Times New Roman" w:hAnsi="Times New Roman" w:cs="Times New Roman"/>
              </w:rPr>
            </w:pPr>
            <w:r>
              <w:rPr>
                <w:rFonts w:ascii="Times New Roman" w:hAnsi="Times New Roman" w:cs="Times New Roman"/>
                <w:b/>
                <w:bCs/>
              </w:rPr>
              <w:t>3.</w:t>
            </w:r>
            <w:r w:rsidRPr="00915385">
              <w:rPr>
                <w:rFonts w:ascii="Times New Roman" w:hAnsi="Times New Roman" w:cs="Times New Roman"/>
                <w:b/>
                <w:bCs/>
              </w:rPr>
              <w:t>Đặc tả tương tác:</w:t>
            </w:r>
            <w:r w:rsidRPr="00915385">
              <w:rPr>
                <w:rFonts w:ascii="Times New Roman" w:hAnsi="Times New Roman" w:cs="Times New Roman"/>
              </w:rPr>
              <w:t xml:space="preserve"> Khi sửa dữ liệu tại một ô trong Grid, hệ thống tự động đồng bộ hóa giá trị đó sang các View khác (Kanban, Gantt).</w:t>
            </w:r>
          </w:p>
        </w:tc>
      </w:tr>
      <w:tr w:rsidR="00915385" w14:paraId="00D793F9" w14:textId="77777777" w:rsidTr="00FF6F52">
        <w:tc>
          <w:tcPr>
            <w:tcW w:w="1818" w:type="dxa"/>
          </w:tcPr>
          <w:p w14:paraId="30DA0010"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364143EC" w14:textId="79CFC963" w:rsidR="00915385" w:rsidRDefault="00915385" w:rsidP="006B6AD1">
            <w:pPr>
              <w:spacing w:after="120" w:line="312" w:lineRule="auto"/>
              <w:rPr>
                <w:rFonts w:ascii="Times New Roman" w:hAnsi="Times New Roman" w:cs="Times New Roman"/>
                <w:lang w:val="en-GB"/>
              </w:rPr>
            </w:pPr>
            <w:r w:rsidRPr="00915385">
              <w:rPr>
                <w:rFonts w:ascii="Times New Roman" w:hAnsi="Times New Roman" w:cs="Times New Roman"/>
              </w:rPr>
              <w:t>Bảng dữ liệu tập trung, hỗ trợ trích xuất (Export) sang Excel nhanh chóng.</w:t>
            </w:r>
          </w:p>
        </w:tc>
      </w:tr>
    </w:tbl>
    <w:p w14:paraId="14B87DF7" w14:textId="77777777" w:rsidR="00915385" w:rsidRDefault="00915385" w:rsidP="006B6AD1">
      <w:pPr>
        <w:spacing w:line="312" w:lineRule="auto"/>
        <w:rPr>
          <w:rFonts w:ascii="Times New Roman" w:hAnsi="Times New Roman" w:cs="Times New Roman"/>
          <w:b/>
          <w:bCs/>
          <w:lang w:val="en-GB"/>
        </w:rPr>
      </w:pPr>
    </w:p>
    <w:p w14:paraId="51A03E7D" w14:textId="77777777" w:rsidR="00915385" w:rsidRDefault="00915385" w:rsidP="006B6AD1">
      <w:pPr>
        <w:spacing w:line="312" w:lineRule="auto"/>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818"/>
        <w:gridCol w:w="9018"/>
      </w:tblGrid>
      <w:tr w:rsidR="00915385" w14:paraId="3917548C" w14:textId="77777777" w:rsidTr="00FF6F52">
        <w:tc>
          <w:tcPr>
            <w:tcW w:w="1818" w:type="dxa"/>
          </w:tcPr>
          <w:p w14:paraId="78460BB3" w14:textId="72984D5B"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10</w:t>
            </w:r>
          </w:p>
        </w:tc>
        <w:tc>
          <w:tcPr>
            <w:tcW w:w="9018" w:type="dxa"/>
          </w:tcPr>
          <w:p w14:paraId="323BBEE6" w14:textId="7EA0F35D" w:rsidR="00915385"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Chế độ xem Bảng (Kanban Board)</w:t>
            </w:r>
          </w:p>
        </w:tc>
      </w:tr>
      <w:tr w:rsidR="00915385" w14:paraId="76D3F0DD" w14:textId="77777777" w:rsidTr="00FF6F52">
        <w:tc>
          <w:tcPr>
            <w:tcW w:w="1818" w:type="dxa"/>
          </w:tcPr>
          <w:p w14:paraId="4F135447"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3950455" w14:textId="52D388A3" w:rsidR="00915385"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Quản lý luồng quy trình (Workflow) và trạng thái công việc một cách trực quan, tối ưu cho việc làm việc nhóm hàng ngày.</w:t>
            </w:r>
          </w:p>
        </w:tc>
      </w:tr>
      <w:tr w:rsidR="00915385" w14:paraId="5483FB1C" w14:textId="77777777" w:rsidTr="00FF6F52">
        <w:tc>
          <w:tcPr>
            <w:tcW w:w="1818" w:type="dxa"/>
          </w:tcPr>
          <w:p w14:paraId="3BCC5322"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89E1B24" w14:textId="31B0B9F4" w:rsidR="00915385"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Lựa chọn trường thông tin để chia cột (mặc định là "Trạng thái").</w:t>
            </w:r>
          </w:p>
        </w:tc>
      </w:tr>
      <w:tr w:rsidR="00915385" w:rsidRPr="00CD7412" w14:paraId="09352ADC" w14:textId="77777777" w:rsidTr="00FF6F52">
        <w:tc>
          <w:tcPr>
            <w:tcW w:w="1818" w:type="dxa"/>
          </w:tcPr>
          <w:p w14:paraId="66454280"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196CF999" w14:textId="44D34474"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rPr>
              <w:t>1.</w:t>
            </w:r>
            <w:r w:rsidRPr="00E87F8F">
              <w:rPr>
                <w:rFonts w:ascii="Times New Roman" w:hAnsi="Times New Roman" w:cs="Times New Roman"/>
              </w:rPr>
              <w:t>Hệ thống hiển thị mỗi Task dưới dạng một thẻ (Card) thông tin.</w:t>
            </w:r>
          </w:p>
          <w:p w14:paraId="04B01251" w14:textId="41730729"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2.</w:t>
            </w:r>
            <w:r w:rsidRPr="00E87F8F">
              <w:rPr>
                <w:rFonts w:ascii="Times New Roman" w:hAnsi="Times New Roman" w:cs="Times New Roman"/>
                <w:b/>
                <w:bCs/>
              </w:rPr>
              <w:t>Hành vi kéo-thả (Drag-and-drop):</w:t>
            </w:r>
          </w:p>
          <w:p w14:paraId="71BB5596" w14:textId="77777777" w:rsidR="00E87F8F" w:rsidRPr="00E87F8F" w:rsidRDefault="00E87F8F" w:rsidP="006B6AD1">
            <w:pPr>
              <w:numPr>
                <w:ilvl w:val="0"/>
                <w:numId w:val="34"/>
              </w:numPr>
              <w:spacing w:after="120" w:line="312" w:lineRule="auto"/>
              <w:rPr>
                <w:rFonts w:ascii="Times New Roman" w:hAnsi="Times New Roman" w:cs="Times New Roman"/>
              </w:rPr>
            </w:pPr>
            <w:r w:rsidRPr="00E87F8F">
              <w:rPr>
                <w:rFonts w:ascii="Times New Roman" w:hAnsi="Times New Roman" w:cs="Times New Roman"/>
              </w:rPr>
              <w:t xml:space="preserve">Khi người dùng kéo thẻ từ cột này sang cột khác, hệ thống tự động cập nhật lại giá </w:t>
            </w:r>
            <w:r w:rsidRPr="00E87F8F">
              <w:rPr>
                <w:rFonts w:ascii="Times New Roman" w:hAnsi="Times New Roman" w:cs="Times New Roman"/>
              </w:rPr>
              <w:lastRenderedPageBreak/>
              <w:t>trị trạng thái của Task đó.</w:t>
            </w:r>
          </w:p>
          <w:p w14:paraId="3ACF431E" w14:textId="77777777" w:rsidR="00E87F8F" w:rsidRPr="00E87F8F" w:rsidRDefault="00E87F8F" w:rsidP="006B6AD1">
            <w:pPr>
              <w:numPr>
                <w:ilvl w:val="0"/>
                <w:numId w:val="34"/>
              </w:numPr>
              <w:spacing w:after="120" w:line="312" w:lineRule="auto"/>
              <w:rPr>
                <w:rFonts w:ascii="Times New Roman" w:hAnsi="Times New Roman" w:cs="Times New Roman"/>
              </w:rPr>
            </w:pPr>
            <w:r w:rsidRPr="00E87F8F">
              <w:rPr>
                <w:rFonts w:ascii="Times New Roman" w:hAnsi="Times New Roman" w:cs="Times New Roman"/>
              </w:rPr>
              <w:t>Nếu cấu hình "Quy trình bắt buộc", hệ thống sẽ chặn hành động kéo-thả nếu chưa thực hiện đủ điều kiện (ví dụ: Task chưa có người duyệt thì không được kéo sang "Done").</w:t>
            </w:r>
          </w:p>
          <w:p w14:paraId="09C5ED81" w14:textId="4B2F9DA4" w:rsidR="00915385" w:rsidRPr="00CD7412"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Hành vi lọc:</w:t>
            </w:r>
            <w:r w:rsidRPr="00E87F8F">
              <w:rPr>
                <w:rFonts w:ascii="Times New Roman" w:hAnsi="Times New Roman" w:cs="Times New Roman"/>
              </w:rPr>
              <w:t xml:space="preserve"> Cho phép lọc nhanh theo Assignee để xem khối lượng công việc hiện tại của từng người trên bảng.</w:t>
            </w:r>
          </w:p>
        </w:tc>
      </w:tr>
      <w:tr w:rsidR="00915385" w14:paraId="37D3A40D" w14:textId="77777777" w:rsidTr="00FF6F52">
        <w:tc>
          <w:tcPr>
            <w:tcW w:w="1818" w:type="dxa"/>
          </w:tcPr>
          <w:p w14:paraId="57B9E7DA" w14:textId="77777777" w:rsidR="00915385" w:rsidRDefault="00915385"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Đầu ra</w:t>
            </w:r>
          </w:p>
        </w:tc>
        <w:tc>
          <w:tcPr>
            <w:tcW w:w="9018" w:type="dxa"/>
          </w:tcPr>
          <w:p w14:paraId="12007D4D" w14:textId="37406AB8" w:rsidR="00915385"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Giao diện thẻ công việc trực quan, giúp nhận diện nhanh các điểm "nút thắt cổ chai" trong quy trình.</w:t>
            </w:r>
          </w:p>
        </w:tc>
      </w:tr>
    </w:tbl>
    <w:p w14:paraId="4DCE0634" w14:textId="77777777" w:rsidR="00915385" w:rsidRPr="00F526CD" w:rsidRDefault="00915385" w:rsidP="006B6AD1">
      <w:pPr>
        <w:spacing w:line="312" w:lineRule="auto"/>
        <w:rPr>
          <w:rFonts w:ascii="Times New Roman" w:hAnsi="Times New Roman" w:cs="Times New Roman"/>
          <w:b/>
          <w:bCs/>
          <w:lang w:val="en-GB"/>
        </w:rPr>
      </w:pPr>
    </w:p>
    <w:p w14:paraId="53DF1CBF" w14:textId="77777777" w:rsidR="00915385" w:rsidRDefault="00915385"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E87F8F" w14:paraId="2EC6C76F" w14:textId="77777777" w:rsidTr="00FF6F52">
        <w:tc>
          <w:tcPr>
            <w:tcW w:w="1818" w:type="dxa"/>
          </w:tcPr>
          <w:p w14:paraId="59C74E70" w14:textId="219F0179"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1</w:t>
            </w:r>
          </w:p>
        </w:tc>
        <w:tc>
          <w:tcPr>
            <w:tcW w:w="9018" w:type="dxa"/>
          </w:tcPr>
          <w:p w14:paraId="4E18F6F4" w14:textId="77777777"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Chế độ xem Bảng (Kanban Board)</w:t>
            </w:r>
          </w:p>
        </w:tc>
      </w:tr>
      <w:tr w:rsidR="00E87F8F" w14:paraId="5FE3DB2A" w14:textId="77777777" w:rsidTr="00FF6F52">
        <w:tc>
          <w:tcPr>
            <w:tcW w:w="1818" w:type="dxa"/>
          </w:tcPr>
          <w:p w14:paraId="1ADDAA2B"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4D5F9FB" w14:textId="77777777"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Quản lý luồng quy trình (Workflow) và trạng thái công việc một cách trực quan, tối ưu cho việc làm việc nhóm hàng ngày.</w:t>
            </w:r>
          </w:p>
        </w:tc>
      </w:tr>
      <w:tr w:rsidR="00E87F8F" w14:paraId="30E50A19" w14:textId="77777777" w:rsidTr="00FF6F52">
        <w:tc>
          <w:tcPr>
            <w:tcW w:w="1818" w:type="dxa"/>
          </w:tcPr>
          <w:p w14:paraId="435BB0F3"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FA03A30" w14:textId="77777777"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Lựa chọn trường thông tin để chia cột (mặc định là "Trạng thái").</w:t>
            </w:r>
          </w:p>
        </w:tc>
      </w:tr>
      <w:tr w:rsidR="00E87F8F" w:rsidRPr="00CD7412" w14:paraId="71DDFACE" w14:textId="77777777" w:rsidTr="00FF6F52">
        <w:tc>
          <w:tcPr>
            <w:tcW w:w="1818" w:type="dxa"/>
          </w:tcPr>
          <w:p w14:paraId="5DC11F92"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54E5109C" w14:textId="77777777"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rPr>
              <w:t>1.</w:t>
            </w:r>
            <w:r w:rsidRPr="00E87F8F">
              <w:rPr>
                <w:rFonts w:ascii="Times New Roman" w:hAnsi="Times New Roman" w:cs="Times New Roman"/>
              </w:rPr>
              <w:t>Hệ thống hiển thị mỗi Task dưới dạng một thẻ (Card) thông tin.</w:t>
            </w:r>
          </w:p>
          <w:p w14:paraId="72BB1213" w14:textId="77777777"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2.</w:t>
            </w:r>
            <w:r w:rsidRPr="00E87F8F">
              <w:rPr>
                <w:rFonts w:ascii="Times New Roman" w:hAnsi="Times New Roman" w:cs="Times New Roman"/>
                <w:b/>
                <w:bCs/>
              </w:rPr>
              <w:t>Hành vi kéo-thả (Drag-and-drop):</w:t>
            </w:r>
          </w:p>
          <w:p w14:paraId="0DB16834" w14:textId="77777777" w:rsidR="00E87F8F" w:rsidRPr="00E87F8F" w:rsidRDefault="00E87F8F" w:rsidP="006B6AD1">
            <w:pPr>
              <w:numPr>
                <w:ilvl w:val="0"/>
                <w:numId w:val="34"/>
              </w:numPr>
              <w:spacing w:after="120" w:line="312" w:lineRule="auto"/>
              <w:rPr>
                <w:rFonts w:ascii="Times New Roman" w:hAnsi="Times New Roman" w:cs="Times New Roman"/>
              </w:rPr>
            </w:pPr>
            <w:r w:rsidRPr="00E87F8F">
              <w:rPr>
                <w:rFonts w:ascii="Times New Roman" w:hAnsi="Times New Roman" w:cs="Times New Roman"/>
              </w:rPr>
              <w:t>Khi người dùng kéo thẻ từ cột này sang cột khác, hệ thống tự động cập nhật lại giá trị trạng thái của Task đó.</w:t>
            </w:r>
          </w:p>
          <w:p w14:paraId="69F74BC2" w14:textId="77777777" w:rsidR="00E87F8F" w:rsidRPr="00E87F8F" w:rsidRDefault="00E87F8F" w:rsidP="006B6AD1">
            <w:pPr>
              <w:numPr>
                <w:ilvl w:val="0"/>
                <w:numId w:val="34"/>
              </w:numPr>
              <w:spacing w:after="120" w:line="312" w:lineRule="auto"/>
              <w:rPr>
                <w:rFonts w:ascii="Times New Roman" w:hAnsi="Times New Roman" w:cs="Times New Roman"/>
              </w:rPr>
            </w:pPr>
            <w:r w:rsidRPr="00E87F8F">
              <w:rPr>
                <w:rFonts w:ascii="Times New Roman" w:hAnsi="Times New Roman" w:cs="Times New Roman"/>
              </w:rPr>
              <w:t>Nếu cấu hình "Quy trình bắt buộc", hệ thống sẽ chặn hành động kéo-thả nếu chưa thực hiện đủ điều kiện (ví dụ: Task chưa có người duyệt thì không được kéo sang "Done").</w:t>
            </w:r>
          </w:p>
          <w:p w14:paraId="4F224C82" w14:textId="77777777" w:rsidR="00E87F8F" w:rsidRPr="00CD7412"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Hành vi lọc:</w:t>
            </w:r>
            <w:r w:rsidRPr="00E87F8F">
              <w:rPr>
                <w:rFonts w:ascii="Times New Roman" w:hAnsi="Times New Roman" w:cs="Times New Roman"/>
              </w:rPr>
              <w:t xml:space="preserve"> Cho phép lọc nhanh theo Assignee để xem khối lượng công việc hiện tại của từng người trên bảng.</w:t>
            </w:r>
          </w:p>
        </w:tc>
      </w:tr>
      <w:tr w:rsidR="00E87F8F" w14:paraId="1D9BF35F" w14:textId="77777777" w:rsidTr="00FF6F52">
        <w:tc>
          <w:tcPr>
            <w:tcW w:w="1818" w:type="dxa"/>
          </w:tcPr>
          <w:p w14:paraId="6BEB9A08"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48812602" w14:textId="77777777"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Giao diện thẻ công việc trực quan, giúp nhận diện nhanh các điểm "nút thắt cổ chai" trong quy trình.</w:t>
            </w:r>
          </w:p>
        </w:tc>
      </w:tr>
    </w:tbl>
    <w:p w14:paraId="2AFD7D94" w14:textId="77777777" w:rsidR="00E87F8F" w:rsidRDefault="00E87F8F" w:rsidP="006B6AD1">
      <w:pPr>
        <w:spacing w:line="312" w:lineRule="auto"/>
        <w:rPr>
          <w:rFonts w:ascii="Times New Roman" w:hAnsi="Times New Roman" w:cs="Times New Roman"/>
          <w:lang w:val="en-GB"/>
        </w:rPr>
      </w:pPr>
    </w:p>
    <w:p w14:paraId="5BB27F5B" w14:textId="77777777" w:rsidR="00915385" w:rsidRDefault="00915385"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E87F8F" w14:paraId="09CA2F91" w14:textId="77777777" w:rsidTr="00FF6F52">
        <w:tc>
          <w:tcPr>
            <w:tcW w:w="1818" w:type="dxa"/>
          </w:tcPr>
          <w:p w14:paraId="56F42530" w14:textId="66050DAC"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1</w:t>
            </w:r>
          </w:p>
        </w:tc>
        <w:tc>
          <w:tcPr>
            <w:tcW w:w="9018" w:type="dxa"/>
          </w:tcPr>
          <w:p w14:paraId="6F43741B" w14:textId="21F70E98"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Chế độ xem Sơ đồ tiến độ (Gantt Chart)</w:t>
            </w:r>
          </w:p>
        </w:tc>
      </w:tr>
      <w:tr w:rsidR="00E87F8F" w14:paraId="0D980C56" w14:textId="77777777" w:rsidTr="00FF6F52">
        <w:tc>
          <w:tcPr>
            <w:tcW w:w="1818" w:type="dxa"/>
          </w:tcPr>
          <w:p w14:paraId="2C8F759D"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169FDAC2" w14:textId="62FEF97E"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Quản lý lộ trình thời gian, theo dõi các mốc quan trọng (Milestone) và đường găng của dự án.</w:t>
            </w:r>
          </w:p>
        </w:tc>
      </w:tr>
      <w:tr w:rsidR="00E87F8F" w14:paraId="230CEA85" w14:textId="77777777" w:rsidTr="00FF6F52">
        <w:tc>
          <w:tcPr>
            <w:tcW w:w="1818" w:type="dxa"/>
          </w:tcPr>
          <w:p w14:paraId="1D1DFA23"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211E1B7" w14:textId="57B375D5"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Ngày bắt đầu/kết thúc của Task, các liên kết phụ thuộc (Dependencies).</w:t>
            </w:r>
          </w:p>
        </w:tc>
      </w:tr>
      <w:tr w:rsidR="00E87F8F" w:rsidRPr="00CD7412" w14:paraId="00C8B7FA" w14:textId="77777777" w:rsidTr="00FF6F52">
        <w:tc>
          <w:tcPr>
            <w:tcW w:w="1818" w:type="dxa"/>
          </w:tcPr>
          <w:p w14:paraId="418DBD45"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14340709" w14:textId="210579A6"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rPr>
              <w:t>1.</w:t>
            </w:r>
            <w:r w:rsidRPr="00E87F8F">
              <w:rPr>
                <w:rFonts w:ascii="Times New Roman" w:hAnsi="Times New Roman" w:cs="Times New Roman"/>
              </w:rPr>
              <w:t>Hệ thống vẽ các thanh tiến độ (Bars) trên trục thời gian.</w:t>
            </w:r>
          </w:p>
          <w:p w14:paraId="2AFE9460" w14:textId="22901142"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lastRenderedPageBreak/>
              <w:t>2.</w:t>
            </w:r>
            <w:r w:rsidRPr="00E87F8F">
              <w:rPr>
                <w:rFonts w:ascii="Times New Roman" w:hAnsi="Times New Roman" w:cs="Times New Roman"/>
                <w:b/>
                <w:bCs/>
              </w:rPr>
              <w:t>Tính toán Đường găng (Critical Path):</w:t>
            </w:r>
            <w:r w:rsidRPr="00E87F8F">
              <w:rPr>
                <w:rFonts w:ascii="Times New Roman" w:hAnsi="Times New Roman" w:cs="Times New Roman"/>
              </w:rPr>
              <w:t xml:space="preserve"> Tự động phân tích và bôi đỏ các chuỗi Task có ảnh hưởng trực tiếp đến ngày kết thúc dự án.</w:t>
            </w:r>
          </w:p>
          <w:p w14:paraId="038EF1E2" w14:textId="1F0ECF51"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Tương tác kéo giãn:</w:t>
            </w:r>
            <w:r w:rsidRPr="00E87F8F">
              <w:rPr>
                <w:rFonts w:ascii="Times New Roman" w:hAnsi="Times New Roman" w:cs="Times New Roman"/>
              </w:rPr>
              <w:t xml:space="preserve"> Người dùng có thể kéo dài/thu ngắn thanh Bar để thay đổi Deadline trực tiếp; hệ thống tự động cập nhật lại ngày trong Database.</w:t>
            </w:r>
          </w:p>
          <w:p w14:paraId="1DE217C3" w14:textId="2B5615F5"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4.</w:t>
            </w:r>
            <w:r w:rsidRPr="00E87F8F">
              <w:rPr>
                <w:rFonts w:ascii="Times New Roman" w:hAnsi="Times New Roman" w:cs="Times New Roman"/>
                <w:b/>
                <w:bCs/>
              </w:rPr>
              <w:t>Cảnh báo xung đột:</w:t>
            </w:r>
            <w:r w:rsidRPr="00E87F8F">
              <w:rPr>
                <w:rFonts w:ascii="Times New Roman" w:hAnsi="Times New Roman" w:cs="Times New Roman"/>
              </w:rPr>
              <w:t xml:space="preserve"> Nếu thay đổi thời gian dẫn đến vi phạm quy tắc phụ thuộc (FS, SS...), hệ thống hiển thị cảnh báo đỏ trên đường nối.</w:t>
            </w:r>
          </w:p>
          <w:p w14:paraId="06D6FD86" w14:textId="40E20199" w:rsidR="00E87F8F" w:rsidRPr="00CD7412" w:rsidRDefault="00E87F8F" w:rsidP="006B6AD1">
            <w:pPr>
              <w:spacing w:after="120" w:line="312" w:lineRule="auto"/>
              <w:rPr>
                <w:rFonts w:ascii="Times New Roman" w:hAnsi="Times New Roman" w:cs="Times New Roman"/>
              </w:rPr>
            </w:pPr>
          </w:p>
        </w:tc>
      </w:tr>
      <w:tr w:rsidR="00E87F8F" w14:paraId="34987F56" w14:textId="77777777" w:rsidTr="00FF6F52">
        <w:tc>
          <w:tcPr>
            <w:tcW w:w="1818" w:type="dxa"/>
          </w:tcPr>
          <w:p w14:paraId="2F46B170"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Đầu ra</w:t>
            </w:r>
          </w:p>
        </w:tc>
        <w:tc>
          <w:tcPr>
            <w:tcW w:w="9018" w:type="dxa"/>
          </w:tcPr>
          <w:p w14:paraId="4611D155" w14:textId="36C9DC9C"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Sơ đồ lộ trình thời gian tổng thể giúp Manager điều phối nguồn lực.</w:t>
            </w:r>
          </w:p>
        </w:tc>
      </w:tr>
    </w:tbl>
    <w:p w14:paraId="149FF12E" w14:textId="77777777" w:rsidR="00E87F8F" w:rsidRDefault="00E87F8F" w:rsidP="006B6AD1">
      <w:pPr>
        <w:spacing w:line="312" w:lineRule="auto"/>
        <w:rPr>
          <w:rFonts w:ascii="Times New Roman" w:hAnsi="Times New Roman" w:cs="Times New Roman"/>
          <w:lang w:val="en-GB"/>
        </w:rPr>
      </w:pPr>
    </w:p>
    <w:p w14:paraId="7EFA45DC" w14:textId="77777777" w:rsidR="00E87F8F" w:rsidRDefault="00E87F8F"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E87F8F" w14:paraId="07BA5D3B" w14:textId="77777777" w:rsidTr="00FF6F52">
        <w:tc>
          <w:tcPr>
            <w:tcW w:w="1818" w:type="dxa"/>
          </w:tcPr>
          <w:p w14:paraId="6FABC1FE" w14:textId="3DEDA936"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2</w:t>
            </w:r>
          </w:p>
        </w:tc>
        <w:tc>
          <w:tcPr>
            <w:tcW w:w="9018" w:type="dxa"/>
          </w:tcPr>
          <w:p w14:paraId="2B3E150D" w14:textId="6F18A31C"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Chế độ xem Lịch (Calendar View)</w:t>
            </w:r>
          </w:p>
        </w:tc>
      </w:tr>
      <w:tr w:rsidR="00E87F8F" w14:paraId="611D9335" w14:textId="77777777" w:rsidTr="00FF6F52">
        <w:tc>
          <w:tcPr>
            <w:tcW w:w="1818" w:type="dxa"/>
          </w:tcPr>
          <w:p w14:paraId="13975B2E"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091B6C6" w14:textId="56097B30"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Quản lý thời hạn và lịch trình làm việc cá nhân hoặc nhóm theo chu kỳ ngày/tuần/tháng.</w:t>
            </w:r>
          </w:p>
        </w:tc>
      </w:tr>
      <w:tr w:rsidR="00E87F8F" w14:paraId="423119A3" w14:textId="77777777" w:rsidTr="00FF6F52">
        <w:tc>
          <w:tcPr>
            <w:tcW w:w="1818" w:type="dxa"/>
          </w:tcPr>
          <w:p w14:paraId="46A54AD2"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E3429B6" w14:textId="12D534EF"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Lựa chọn trường thời gian (Ngày bắt đầu hoặc Ngày kết thúc).</w:t>
            </w:r>
          </w:p>
        </w:tc>
      </w:tr>
      <w:tr w:rsidR="00E87F8F" w:rsidRPr="00CD7412" w14:paraId="138476A7" w14:textId="77777777" w:rsidTr="00FF6F52">
        <w:tc>
          <w:tcPr>
            <w:tcW w:w="1818" w:type="dxa"/>
          </w:tcPr>
          <w:p w14:paraId="70B158FB"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247ED6FA" w14:textId="5D9C4A19"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rPr>
              <w:t>1.</w:t>
            </w:r>
            <w:r w:rsidRPr="00E87F8F">
              <w:rPr>
                <w:rFonts w:ascii="Times New Roman" w:hAnsi="Times New Roman" w:cs="Times New Roman"/>
              </w:rPr>
              <w:t>Hệ thống phân bổ Task vào các ô ngày tương ứng.</w:t>
            </w:r>
          </w:p>
          <w:p w14:paraId="3109FEA0" w14:textId="5D264C3D"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2.</w:t>
            </w:r>
            <w:r w:rsidRPr="00E87F8F">
              <w:rPr>
                <w:rFonts w:ascii="Times New Roman" w:hAnsi="Times New Roman" w:cs="Times New Roman"/>
                <w:b/>
                <w:bCs/>
              </w:rPr>
              <w:t>Chế độ xem đa dạng:</w:t>
            </w:r>
            <w:r w:rsidRPr="00E87F8F">
              <w:rPr>
                <w:rFonts w:ascii="Times New Roman" w:hAnsi="Times New Roman" w:cs="Times New Roman"/>
              </w:rPr>
              <w:t xml:space="preserve"> Cho phép chuyển đổi giữa xem theo Tháng (bao quát) và xem theo Tuần/Ngày (chi tiết giờ giấc).</w:t>
            </w:r>
          </w:p>
          <w:p w14:paraId="7B980F00" w14:textId="76F5DB77" w:rsidR="00E87F8F" w:rsidRPr="00CD7412"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Đồng bộ hóa:</w:t>
            </w:r>
            <w:r w:rsidRPr="00E87F8F">
              <w:rPr>
                <w:rFonts w:ascii="Times New Roman" w:hAnsi="Times New Roman" w:cs="Times New Roman"/>
              </w:rPr>
              <w:t xml:space="preserve"> Cho phép click vào Task trên lịch để mở nhanh khung thảo luận/chi tiết task.</w:t>
            </w:r>
          </w:p>
        </w:tc>
      </w:tr>
      <w:tr w:rsidR="00E87F8F" w14:paraId="1B9CEED6" w14:textId="77777777" w:rsidTr="00FF6F52">
        <w:tc>
          <w:tcPr>
            <w:tcW w:w="1818" w:type="dxa"/>
          </w:tcPr>
          <w:p w14:paraId="5BC89DB0"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3A564B8B" w14:textId="19501AA2"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Lịch biểu công việc giúp nhân viên chủ động sắp xếp thời gian thực hiện.</w:t>
            </w:r>
          </w:p>
        </w:tc>
      </w:tr>
    </w:tbl>
    <w:p w14:paraId="3E485658" w14:textId="77777777" w:rsidR="00E87F8F" w:rsidRDefault="00E87F8F" w:rsidP="006B6AD1">
      <w:pPr>
        <w:spacing w:line="312" w:lineRule="auto"/>
        <w:rPr>
          <w:rFonts w:ascii="Times New Roman" w:hAnsi="Times New Roman" w:cs="Times New Roman"/>
          <w:lang w:val="en-GB"/>
        </w:rPr>
      </w:pPr>
    </w:p>
    <w:p w14:paraId="76BFD4C6" w14:textId="77777777" w:rsidR="00E87F8F" w:rsidRDefault="00E87F8F" w:rsidP="006B6AD1">
      <w:pPr>
        <w:spacing w:line="312" w:lineRule="auto"/>
        <w:rPr>
          <w:rFonts w:ascii="Times New Roman" w:hAnsi="Times New Roman" w:cs="Times New Roman"/>
          <w:lang w:val="en-GB"/>
        </w:rPr>
      </w:pPr>
    </w:p>
    <w:p w14:paraId="5AB8E124" w14:textId="77777777" w:rsidR="00E87F8F" w:rsidRPr="00F526CD" w:rsidRDefault="00E87F8F"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4: CỘNG TÁC &amp; LIÊN THÔNG (COLLABORATION)</w:t>
      </w:r>
    </w:p>
    <w:tbl>
      <w:tblPr>
        <w:tblStyle w:val="TableGrid"/>
        <w:tblW w:w="0" w:type="auto"/>
        <w:tblLook w:val="04A0" w:firstRow="1" w:lastRow="0" w:firstColumn="1" w:lastColumn="0" w:noHBand="0" w:noVBand="1"/>
      </w:tblPr>
      <w:tblGrid>
        <w:gridCol w:w="1818"/>
        <w:gridCol w:w="9018"/>
      </w:tblGrid>
      <w:tr w:rsidR="00E87F8F" w14:paraId="387D94B0" w14:textId="77777777" w:rsidTr="00FF6F52">
        <w:tc>
          <w:tcPr>
            <w:tcW w:w="1818" w:type="dxa"/>
          </w:tcPr>
          <w:p w14:paraId="160D4DC0" w14:textId="22D41A1F"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3</w:t>
            </w:r>
          </w:p>
        </w:tc>
        <w:tc>
          <w:tcPr>
            <w:tcW w:w="9018" w:type="dxa"/>
          </w:tcPr>
          <w:p w14:paraId="176C802A" w14:textId="4A7BEE40"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Thảo luận trên Task (Contextual Comment)</w:t>
            </w:r>
          </w:p>
        </w:tc>
      </w:tr>
      <w:tr w:rsidR="00E87F8F" w14:paraId="06EF60B0" w14:textId="77777777" w:rsidTr="00FF6F52">
        <w:tc>
          <w:tcPr>
            <w:tcW w:w="1818" w:type="dxa"/>
          </w:tcPr>
          <w:p w14:paraId="44BDFE14"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7C90C73" w14:textId="02E8FC68"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Cung cấp khung hội thoại ngay trong chi tiết của từng Task/Milestone để nhân sự trao đổi về chuyên môn hoặc báo cáo nhanh.</w:t>
            </w:r>
          </w:p>
        </w:tc>
      </w:tr>
      <w:tr w:rsidR="00E87F8F" w14:paraId="2D7915DD" w14:textId="77777777" w:rsidTr="00FF6F52">
        <w:tc>
          <w:tcPr>
            <w:tcW w:w="1818" w:type="dxa"/>
          </w:tcPr>
          <w:p w14:paraId="285CE94D"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0F6EECA4" w14:textId="3C983EDF"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Văn bản (Rich text), Biểu tượng cảm xúc (Emoji), Tệp đính kèm, Hình ảnh.</w:t>
            </w:r>
          </w:p>
        </w:tc>
      </w:tr>
      <w:tr w:rsidR="00E87F8F" w:rsidRPr="00CD7412" w14:paraId="7269AA7B" w14:textId="77777777" w:rsidTr="00FF6F52">
        <w:tc>
          <w:tcPr>
            <w:tcW w:w="1818" w:type="dxa"/>
          </w:tcPr>
          <w:p w14:paraId="1948814D"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65598517" w14:textId="33528519"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rPr>
              <w:t>1.</w:t>
            </w:r>
            <w:r w:rsidRPr="00E87F8F">
              <w:rPr>
                <w:rFonts w:ascii="Times New Roman" w:hAnsi="Times New Roman" w:cs="Times New Roman"/>
              </w:rPr>
              <w:t>Hệ thống hiển thị luồng hội thoại theo thời gian thực (Real-time).</w:t>
            </w:r>
          </w:p>
          <w:p w14:paraId="3653B339" w14:textId="0ED5F6D5"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2.</w:t>
            </w:r>
            <w:r w:rsidRPr="00E87F8F">
              <w:rPr>
                <w:rFonts w:ascii="Times New Roman" w:hAnsi="Times New Roman" w:cs="Times New Roman"/>
                <w:b/>
                <w:bCs/>
              </w:rPr>
              <w:t>Tính năng đính kèm:</w:t>
            </w:r>
            <w:r w:rsidRPr="00E87F8F">
              <w:rPr>
                <w:rFonts w:ascii="Times New Roman" w:hAnsi="Times New Roman" w:cs="Times New Roman"/>
              </w:rPr>
              <w:t xml:space="preserve"> Cho phép kéo-thả file trực tiếp vào khung chat. Các file này sẽ tự động được liệt kê trong tab "Tài liệu" của Task đó.</w:t>
            </w:r>
          </w:p>
          <w:p w14:paraId="440F72D0" w14:textId="60F06CE3"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Quy tắc nghiệp vụ (Business Rules):</w:t>
            </w:r>
          </w:p>
          <w:p w14:paraId="1FB47EFD" w14:textId="77777777" w:rsidR="00E87F8F" w:rsidRPr="00E87F8F" w:rsidRDefault="00E87F8F" w:rsidP="006B6AD1">
            <w:pPr>
              <w:numPr>
                <w:ilvl w:val="0"/>
                <w:numId w:val="35"/>
              </w:numPr>
              <w:spacing w:after="120" w:line="312" w:lineRule="auto"/>
              <w:rPr>
                <w:rFonts w:ascii="Times New Roman" w:hAnsi="Times New Roman" w:cs="Times New Roman"/>
              </w:rPr>
            </w:pPr>
            <w:r w:rsidRPr="00E87F8F">
              <w:rPr>
                <w:rFonts w:ascii="Times New Roman" w:hAnsi="Times New Roman" w:cs="Times New Roman"/>
                <w:b/>
                <w:bCs/>
              </w:rPr>
              <w:t>Audit Trail:</w:t>
            </w:r>
            <w:r w:rsidRPr="00E87F8F">
              <w:rPr>
                <w:rFonts w:ascii="Times New Roman" w:hAnsi="Times New Roman" w:cs="Times New Roman"/>
              </w:rPr>
              <w:t xml:space="preserve"> Mọi bình luận sau khi gửi sẽ không được phép xóa (để đảm bảo tính minh bạch), chỉ được phép chỉnh sửa trong vòng 5 phút (có hiển thị nhãn "Đã chỉnh </w:t>
            </w:r>
            <w:r w:rsidRPr="00E87F8F">
              <w:rPr>
                <w:rFonts w:ascii="Times New Roman" w:hAnsi="Times New Roman" w:cs="Times New Roman"/>
              </w:rPr>
              <w:lastRenderedPageBreak/>
              <w:t>sửa").</w:t>
            </w:r>
          </w:p>
          <w:p w14:paraId="28CD98BF" w14:textId="4D017188" w:rsidR="00E87F8F" w:rsidRPr="00E87F8F" w:rsidRDefault="00E87F8F" w:rsidP="006B6AD1">
            <w:pPr>
              <w:numPr>
                <w:ilvl w:val="0"/>
                <w:numId w:val="35"/>
              </w:numPr>
              <w:spacing w:after="120" w:line="312" w:lineRule="auto"/>
              <w:rPr>
                <w:rFonts w:ascii="Times New Roman" w:hAnsi="Times New Roman" w:cs="Times New Roman"/>
              </w:rPr>
            </w:pPr>
            <w:r w:rsidRPr="00E87F8F">
              <w:rPr>
                <w:rFonts w:ascii="Times New Roman" w:hAnsi="Times New Roman" w:cs="Times New Roman"/>
                <w:b/>
                <w:bCs/>
              </w:rPr>
              <w:t>Kế thừa:</w:t>
            </w:r>
            <w:r w:rsidRPr="00E87F8F">
              <w:rPr>
                <w:rFonts w:ascii="Times New Roman" w:hAnsi="Times New Roman" w:cs="Times New Roman"/>
              </w:rPr>
              <w:t xml:space="preserve"> Các thảo luận tại Task con có thể được thiết lập để hiển thị tóm tắt tại Task mẹ nếu cần thiết.</w:t>
            </w:r>
          </w:p>
        </w:tc>
      </w:tr>
      <w:tr w:rsidR="00E87F8F" w14:paraId="46ACCF7C" w14:textId="77777777" w:rsidTr="00FF6F52">
        <w:tc>
          <w:tcPr>
            <w:tcW w:w="1818" w:type="dxa"/>
          </w:tcPr>
          <w:p w14:paraId="5ABE1B61"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Đầu ra</w:t>
            </w:r>
          </w:p>
        </w:tc>
        <w:tc>
          <w:tcPr>
            <w:tcW w:w="9018" w:type="dxa"/>
          </w:tcPr>
          <w:p w14:paraId="4A2D4B41" w14:textId="27EF945C"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Luồng thảo luận tập trung, gắn liền với ID công việc.</w:t>
            </w:r>
          </w:p>
        </w:tc>
      </w:tr>
    </w:tbl>
    <w:p w14:paraId="5489F923" w14:textId="77777777" w:rsidR="00E87F8F" w:rsidRDefault="00E87F8F"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E87F8F" w14:paraId="54A38F1F" w14:textId="77777777" w:rsidTr="00FF6F52">
        <w:tc>
          <w:tcPr>
            <w:tcW w:w="1818" w:type="dxa"/>
          </w:tcPr>
          <w:p w14:paraId="7C7ADF5F" w14:textId="41BDACD1"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4</w:t>
            </w:r>
          </w:p>
        </w:tc>
        <w:tc>
          <w:tcPr>
            <w:tcW w:w="9018" w:type="dxa"/>
          </w:tcPr>
          <w:p w14:paraId="10D84A35" w14:textId="12DDDD0D"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Nhắc tên (@Mention)</w:t>
            </w:r>
          </w:p>
        </w:tc>
      </w:tr>
      <w:tr w:rsidR="00E87F8F" w14:paraId="00250BF7" w14:textId="77777777" w:rsidTr="00FF6F52">
        <w:tc>
          <w:tcPr>
            <w:tcW w:w="1818" w:type="dxa"/>
          </w:tcPr>
          <w:p w14:paraId="21B67720"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7004B873" w14:textId="3AE091C7"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Gắn thẻ trực tiếp thành viên vào cuộc hội thoại để thu hút sự chú ý và phân định trách nhiệm xử lý thông tin.</w:t>
            </w:r>
          </w:p>
        </w:tc>
      </w:tr>
      <w:tr w:rsidR="00E87F8F" w14:paraId="297E4032" w14:textId="77777777" w:rsidTr="00FF6F52">
        <w:tc>
          <w:tcPr>
            <w:tcW w:w="1818" w:type="dxa"/>
          </w:tcPr>
          <w:p w14:paraId="2848C3B2"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0A8849A7" w14:textId="729AA9AD" w:rsidR="00E87F8F" w:rsidRDefault="00E87F8F" w:rsidP="006B6AD1">
            <w:pPr>
              <w:spacing w:after="120" w:line="312" w:lineRule="auto"/>
              <w:rPr>
                <w:rFonts w:ascii="Times New Roman" w:hAnsi="Times New Roman" w:cs="Times New Roman"/>
                <w:lang w:val="en-GB"/>
              </w:rPr>
            </w:pPr>
            <w:r w:rsidRPr="00E87F8F">
              <w:rPr>
                <w:rFonts w:ascii="Times New Roman" w:hAnsi="Times New Roman" w:cs="Times New Roman"/>
              </w:rPr>
              <w:t>Ký tự @ kèm theo tên hoặc email của thành viên trong Workspace.</w:t>
            </w:r>
          </w:p>
        </w:tc>
      </w:tr>
      <w:tr w:rsidR="00E87F8F" w:rsidRPr="00E87F8F" w14:paraId="5B1062EF" w14:textId="77777777" w:rsidTr="00FF6F52">
        <w:tc>
          <w:tcPr>
            <w:tcW w:w="1818" w:type="dxa"/>
          </w:tcPr>
          <w:p w14:paraId="6B717E4D"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12862711" w14:textId="14CED483"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1.</w:t>
            </w:r>
            <w:r w:rsidRPr="00E87F8F">
              <w:rPr>
                <w:rFonts w:ascii="Times New Roman" w:hAnsi="Times New Roman" w:cs="Times New Roman"/>
                <w:b/>
                <w:bCs/>
              </w:rPr>
              <w:t>Gợi ý thông minh:</w:t>
            </w:r>
            <w:r w:rsidRPr="00E87F8F">
              <w:rPr>
                <w:rFonts w:ascii="Times New Roman" w:hAnsi="Times New Roman" w:cs="Times New Roman"/>
              </w:rPr>
              <w:t xml:space="preserve"> Khi người dùng gõ @, hệ thống hiển thị danh sách thành viên liên quan (ưu tiên những người đang tham gia dự án đó).</w:t>
            </w:r>
          </w:p>
          <w:p w14:paraId="3F95615C" w14:textId="7776ED26"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2.</w:t>
            </w:r>
            <w:r w:rsidRPr="00E87F8F">
              <w:rPr>
                <w:rFonts w:ascii="Times New Roman" w:hAnsi="Times New Roman" w:cs="Times New Roman"/>
                <w:b/>
                <w:bCs/>
              </w:rPr>
              <w:t>Logic kích hoạt:</w:t>
            </w:r>
            <w:r w:rsidRPr="00E87F8F">
              <w:rPr>
                <w:rFonts w:ascii="Times New Roman" w:hAnsi="Times New Roman" w:cs="Times New Roman"/>
              </w:rPr>
              <w:t xml:space="preserve"> Ngay khi bình luận chứa @mention được gửi, hệ thống xác định đối tượng được nhắc và kích hoạt lệnh gửi thông báo tức thời (Push Notification).</w:t>
            </w:r>
          </w:p>
          <w:p w14:paraId="43637F1D" w14:textId="5B6326A6" w:rsidR="00E87F8F" w:rsidRPr="00E87F8F" w:rsidRDefault="00E87F8F" w:rsidP="006B6AD1">
            <w:pPr>
              <w:spacing w:after="120" w:line="312" w:lineRule="auto"/>
              <w:rPr>
                <w:rFonts w:ascii="Times New Roman" w:hAnsi="Times New Roman" w:cs="Times New Roman"/>
              </w:rPr>
            </w:pPr>
            <w:r>
              <w:rPr>
                <w:rFonts w:ascii="Times New Roman" w:hAnsi="Times New Roman" w:cs="Times New Roman"/>
                <w:b/>
                <w:bCs/>
              </w:rPr>
              <w:t>3.</w:t>
            </w:r>
            <w:r w:rsidRPr="00E87F8F">
              <w:rPr>
                <w:rFonts w:ascii="Times New Roman" w:hAnsi="Times New Roman" w:cs="Times New Roman"/>
                <w:b/>
                <w:bCs/>
              </w:rPr>
              <w:t>Đánh dấu ưu tiên:</w:t>
            </w:r>
            <w:r w:rsidRPr="00E87F8F">
              <w:rPr>
                <w:rFonts w:ascii="Times New Roman" w:hAnsi="Times New Roman" w:cs="Times New Roman"/>
              </w:rPr>
              <w:t xml:space="preserve"> Các bình luận có nhắc tên người dùng sẽ được bôi đậm hoặc hiển thị biểu tượng đặc biệt trong danh sách thảo luận của người đó.</w:t>
            </w:r>
          </w:p>
        </w:tc>
      </w:tr>
      <w:tr w:rsidR="00E87F8F" w14:paraId="13469B2E" w14:textId="77777777" w:rsidTr="00FF6F52">
        <w:tc>
          <w:tcPr>
            <w:tcW w:w="1818" w:type="dxa"/>
          </w:tcPr>
          <w:p w14:paraId="1EB05E24" w14:textId="77777777" w:rsidR="00E87F8F" w:rsidRDefault="00E87F8F"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F185375" w14:textId="2446C837" w:rsidR="00E87F8F"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Thông báo được gửi đến đúng đối tượng mục tiêu; thẻ tên người dùng hiển thị dưới dạng liên kết trong nội dung chat.</w:t>
            </w:r>
          </w:p>
        </w:tc>
      </w:tr>
    </w:tbl>
    <w:p w14:paraId="3002F462" w14:textId="77777777" w:rsidR="00E87F8F" w:rsidRDefault="00E87F8F" w:rsidP="006B6AD1">
      <w:pPr>
        <w:spacing w:line="312" w:lineRule="auto"/>
        <w:rPr>
          <w:rFonts w:ascii="Times New Roman" w:hAnsi="Times New Roman" w:cs="Times New Roman"/>
          <w:lang w:val="en-GB"/>
        </w:rPr>
      </w:pPr>
    </w:p>
    <w:p w14:paraId="74801586" w14:textId="77777777" w:rsidR="00E87F8F" w:rsidRDefault="00E87F8F"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A57F26" w14:paraId="4229AB78" w14:textId="77777777" w:rsidTr="00FF6F52">
        <w:tc>
          <w:tcPr>
            <w:tcW w:w="1818" w:type="dxa"/>
          </w:tcPr>
          <w:p w14:paraId="0942C381" w14:textId="5191FBD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5</w:t>
            </w:r>
          </w:p>
        </w:tc>
        <w:tc>
          <w:tcPr>
            <w:tcW w:w="9018" w:type="dxa"/>
          </w:tcPr>
          <w:p w14:paraId="6152D7B2" w14:textId="5889EFF1"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Trung tâm thông báo (Notification Center)</w:t>
            </w:r>
          </w:p>
        </w:tc>
      </w:tr>
      <w:tr w:rsidR="00A57F26" w14:paraId="0722D617" w14:textId="77777777" w:rsidTr="00FF6F52">
        <w:tc>
          <w:tcPr>
            <w:tcW w:w="1818" w:type="dxa"/>
          </w:tcPr>
          <w:p w14:paraId="53A3F255"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53949B9E" w14:textId="2FC35C7F"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Nơi tập trung tất cả các cảnh báo và cập nhật quan trọng để người dùng không bị bỏ lỡ thông tin mà không cần kiểm tra từng dự án.</w:t>
            </w:r>
          </w:p>
        </w:tc>
      </w:tr>
      <w:tr w:rsidR="00A57F26" w14:paraId="1AE97263" w14:textId="77777777" w:rsidTr="00FF6F52">
        <w:tc>
          <w:tcPr>
            <w:tcW w:w="1818" w:type="dxa"/>
          </w:tcPr>
          <w:p w14:paraId="5E7BF417"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44FF7FC" w14:textId="4256F2DE"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Các sự kiện hệ thống (Task quá hạn, Task mới được giao, @Mention, Yêu cầu phê duyệt).</w:t>
            </w:r>
          </w:p>
        </w:tc>
      </w:tr>
      <w:tr w:rsidR="00A57F26" w:rsidRPr="00E87F8F" w14:paraId="7D322D30" w14:textId="77777777" w:rsidTr="00FF6F52">
        <w:tc>
          <w:tcPr>
            <w:tcW w:w="1818" w:type="dxa"/>
          </w:tcPr>
          <w:p w14:paraId="08D612C4"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70CF491B" w14:textId="21E565D9"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1.</w:t>
            </w:r>
            <w:r w:rsidRPr="00A57F26">
              <w:rPr>
                <w:rFonts w:ascii="Times New Roman" w:hAnsi="Times New Roman" w:cs="Times New Roman"/>
                <w:b/>
                <w:bCs/>
              </w:rPr>
              <w:t>Phân loại thông báo:</w:t>
            </w:r>
            <w:r w:rsidRPr="00A57F26">
              <w:rPr>
                <w:rFonts w:ascii="Times New Roman" w:hAnsi="Times New Roman" w:cs="Times New Roman"/>
              </w:rPr>
              <w:t xml:space="preserve"> Hệ thống chia thông báo thành các nhóm: </w:t>
            </w:r>
            <w:r w:rsidRPr="00A57F26">
              <w:rPr>
                <w:rFonts w:ascii="Times New Roman" w:hAnsi="Times New Roman" w:cs="Times New Roman"/>
                <w:i/>
                <w:iCs/>
              </w:rPr>
              <w:t>Hành động cần làm (To-do), Thông tin cập nhật (Updates), và Hệ thống (System).</w:t>
            </w:r>
          </w:p>
          <w:p w14:paraId="5B3471C4" w14:textId="241C27F4"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2.</w:t>
            </w:r>
            <w:r w:rsidRPr="00A57F26">
              <w:rPr>
                <w:rFonts w:ascii="Times New Roman" w:hAnsi="Times New Roman" w:cs="Times New Roman"/>
                <w:b/>
                <w:bCs/>
              </w:rPr>
              <w:t>Deep Link:</w:t>
            </w:r>
            <w:r w:rsidRPr="00A57F26">
              <w:rPr>
                <w:rFonts w:ascii="Times New Roman" w:hAnsi="Times New Roman" w:cs="Times New Roman"/>
              </w:rPr>
              <w:t xml:space="preserve"> Khi người dùng click vào một thông báo, hệ thống phải dẫn trực tiếp người dùng đến màn hình chi tiết của Task/Milestone đó.</w:t>
            </w:r>
          </w:p>
          <w:p w14:paraId="05FD47D8" w14:textId="7FD804FB"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3.</w:t>
            </w:r>
            <w:r w:rsidRPr="00A57F26">
              <w:rPr>
                <w:rFonts w:ascii="Times New Roman" w:hAnsi="Times New Roman" w:cs="Times New Roman"/>
                <w:b/>
                <w:bCs/>
              </w:rPr>
              <w:t>Logic cảnh báo quá hạn:</w:t>
            </w:r>
            <w:r w:rsidRPr="00A57F26">
              <w:rPr>
                <w:rFonts w:ascii="Times New Roman" w:hAnsi="Times New Roman" w:cs="Times New Roman"/>
              </w:rPr>
              <w:t xml:space="preserve"> Hệ thống tự động quét các Task có Due Date &lt; Current Date và Status != Done để gửi cảnh báo định kỳ (ví dụ: 8h sáng hàng ngày).</w:t>
            </w:r>
          </w:p>
          <w:p w14:paraId="7D49398F" w14:textId="68774B5B" w:rsidR="00A57F26" w:rsidRPr="00E87F8F" w:rsidRDefault="00A57F26" w:rsidP="006B6AD1">
            <w:pPr>
              <w:spacing w:after="120" w:line="312" w:lineRule="auto"/>
              <w:rPr>
                <w:rFonts w:ascii="Times New Roman" w:hAnsi="Times New Roman" w:cs="Times New Roman"/>
              </w:rPr>
            </w:pPr>
          </w:p>
        </w:tc>
      </w:tr>
      <w:tr w:rsidR="00A57F26" w14:paraId="68FEA84B" w14:textId="77777777" w:rsidTr="00FF6F52">
        <w:tc>
          <w:tcPr>
            <w:tcW w:w="1818" w:type="dxa"/>
          </w:tcPr>
          <w:p w14:paraId="08FC8F97"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5C1D3ECA" w14:textId="5327C746"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Biểu tượng chuông thông báo có số đếm (Badge count) và danh sách thông báo chi tiết.</w:t>
            </w:r>
          </w:p>
        </w:tc>
      </w:tr>
    </w:tbl>
    <w:p w14:paraId="7FD42956" w14:textId="77777777" w:rsidR="00A57F26" w:rsidRDefault="00A57F26" w:rsidP="006B6AD1">
      <w:pPr>
        <w:spacing w:line="312" w:lineRule="auto"/>
        <w:rPr>
          <w:rFonts w:ascii="Times New Roman" w:hAnsi="Times New Roman" w:cs="Times New Roman"/>
          <w:lang w:val="en-GB"/>
        </w:rPr>
      </w:pPr>
    </w:p>
    <w:p w14:paraId="312B7474" w14:textId="77777777" w:rsidR="00A57F26" w:rsidRDefault="00A57F26"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A57F26" w14:paraId="6D47DD86" w14:textId="77777777" w:rsidTr="00FF6F52">
        <w:tc>
          <w:tcPr>
            <w:tcW w:w="1818" w:type="dxa"/>
          </w:tcPr>
          <w:p w14:paraId="6BE08FF0" w14:textId="7BECBB80"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6</w:t>
            </w:r>
          </w:p>
        </w:tc>
        <w:tc>
          <w:tcPr>
            <w:tcW w:w="9018" w:type="dxa"/>
          </w:tcPr>
          <w:p w14:paraId="20FEE299" w14:textId="77777777"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Trung tâm thông báo (Notification Center)</w:t>
            </w:r>
          </w:p>
        </w:tc>
      </w:tr>
      <w:tr w:rsidR="00A57F26" w14:paraId="513A77FB" w14:textId="77777777" w:rsidTr="00FF6F52">
        <w:tc>
          <w:tcPr>
            <w:tcW w:w="1818" w:type="dxa"/>
          </w:tcPr>
          <w:p w14:paraId="790A44A1"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19F7C482" w14:textId="77777777"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Nơi tập trung tất cả các cảnh báo và cập nhật quan trọng để người dùng không bị bỏ lỡ thông tin mà không cần kiểm tra từng dự án.</w:t>
            </w:r>
          </w:p>
        </w:tc>
      </w:tr>
      <w:tr w:rsidR="00A57F26" w14:paraId="7C72C2B3" w14:textId="77777777" w:rsidTr="00FF6F52">
        <w:tc>
          <w:tcPr>
            <w:tcW w:w="1818" w:type="dxa"/>
          </w:tcPr>
          <w:p w14:paraId="4B19C055"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35F46927" w14:textId="77777777"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Các sự kiện hệ thống (Task quá hạn, Task mới được giao, @Mention, Yêu cầu phê duyệt).</w:t>
            </w:r>
          </w:p>
        </w:tc>
      </w:tr>
      <w:tr w:rsidR="00A57F26" w:rsidRPr="00E87F8F" w14:paraId="296F14F4" w14:textId="77777777" w:rsidTr="00FF6F52">
        <w:tc>
          <w:tcPr>
            <w:tcW w:w="1818" w:type="dxa"/>
          </w:tcPr>
          <w:p w14:paraId="59A43C72"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0CAFBF27" w14:textId="77777777"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1.</w:t>
            </w:r>
            <w:r w:rsidRPr="00A57F26">
              <w:rPr>
                <w:rFonts w:ascii="Times New Roman" w:hAnsi="Times New Roman" w:cs="Times New Roman"/>
                <w:b/>
                <w:bCs/>
              </w:rPr>
              <w:t>Phân loại thông báo:</w:t>
            </w:r>
            <w:r w:rsidRPr="00A57F26">
              <w:rPr>
                <w:rFonts w:ascii="Times New Roman" w:hAnsi="Times New Roman" w:cs="Times New Roman"/>
              </w:rPr>
              <w:t xml:space="preserve"> Hệ thống chia thông báo thành các nhóm: </w:t>
            </w:r>
            <w:r w:rsidRPr="00A57F26">
              <w:rPr>
                <w:rFonts w:ascii="Times New Roman" w:hAnsi="Times New Roman" w:cs="Times New Roman"/>
                <w:i/>
                <w:iCs/>
              </w:rPr>
              <w:t>Hành động cần làm (To-do), Thông tin cập nhật (Updates), và Hệ thống (System).</w:t>
            </w:r>
          </w:p>
          <w:p w14:paraId="4D44F78F" w14:textId="77777777"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2.</w:t>
            </w:r>
            <w:r w:rsidRPr="00A57F26">
              <w:rPr>
                <w:rFonts w:ascii="Times New Roman" w:hAnsi="Times New Roman" w:cs="Times New Roman"/>
                <w:b/>
                <w:bCs/>
              </w:rPr>
              <w:t>Deep Link:</w:t>
            </w:r>
            <w:r w:rsidRPr="00A57F26">
              <w:rPr>
                <w:rFonts w:ascii="Times New Roman" w:hAnsi="Times New Roman" w:cs="Times New Roman"/>
              </w:rPr>
              <w:t xml:space="preserve"> Khi người dùng click vào một thông báo, hệ thống phải dẫn trực tiếp người dùng đến màn hình chi tiết của Task/Milestone đó.</w:t>
            </w:r>
          </w:p>
          <w:p w14:paraId="69DA1239" w14:textId="77777777"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3.</w:t>
            </w:r>
            <w:r w:rsidRPr="00A57F26">
              <w:rPr>
                <w:rFonts w:ascii="Times New Roman" w:hAnsi="Times New Roman" w:cs="Times New Roman"/>
                <w:b/>
                <w:bCs/>
              </w:rPr>
              <w:t>Logic cảnh báo quá hạn:</w:t>
            </w:r>
            <w:r w:rsidRPr="00A57F26">
              <w:rPr>
                <w:rFonts w:ascii="Times New Roman" w:hAnsi="Times New Roman" w:cs="Times New Roman"/>
              </w:rPr>
              <w:t xml:space="preserve"> Hệ thống tự động quét các Task có Due Date &lt; Current Date và Status != Done để gửi cảnh báo định kỳ (ví dụ: 8h sáng hàng ngày).</w:t>
            </w:r>
          </w:p>
          <w:p w14:paraId="6DF9F669" w14:textId="77777777" w:rsidR="00A57F26" w:rsidRPr="00E87F8F" w:rsidRDefault="00A57F26" w:rsidP="006B6AD1">
            <w:pPr>
              <w:spacing w:after="120" w:line="312" w:lineRule="auto"/>
              <w:rPr>
                <w:rFonts w:ascii="Times New Roman" w:hAnsi="Times New Roman" w:cs="Times New Roman"/>
              </w:rPr>
            </w:pPr>
          </w:p>
        </w:tc>
      </w:tr>
      <w:tr w:rsidR="00A57F26" w14:paraId="561922A1" w14:textId="77777777" w:rsidTr="00FF6F52">
        <w:tc>
          <w:tcPr>
            <w:tcW w:w="1818" w:type="dxa"/>
          </w:tcPr>
          <w:p w14:paraId="2583A364"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4620097F" w14:textId="77777777"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Biểu tượng chuông thông báo có số đếm (Badge count) và danh sách thông báo chi tiết.</w:t>
            </w:r>
          </w:p>
        </w:tc>
      </w:tr>
    </w:tbl>
    <w:p w14:paraId="553B2DBB" w14:textId="77777777" w:rsidR="001C26BC" w:rsidRDefault="001C26BC" w:rsidP="006B6AD1">
      <w:pPr>
        <w:spacing w:line="312" w:lineRule="auto"/>
        <w:rPr>
          <w:rFonts w:ascii="Times New Roman" w:hAnsi="Times New Roman" w:cs="Times New Roman"/>
          <w:b/>
          <w:bCs/>
        </w:rPr>
      </w:pPr>
    </w:p>
    <w:p w14:paraId="37B8E205" w14:textId="77777777" w:rsidR="001C26BC" w:rsidRDefault="001C26BC" w:rsidP="006B6AD1">
      <w:pPr>
        <w:spacing w:line="312" w:lineRule="auto"/>
        <w:rPr>
          <w:rFonts w:ascii="Times New Roman" w:hAnsi="Times New Roman" w:cs="Times New Roman"/>
          <w:b/>
          <w:bCs/>
        </w:rPr>
      </w:pPr>
    </w:p>
    <w:p w14:paraId="66B53B6C" w14:textId="5A563194" w:rsidR="00A57F26" w:rsidRPr="001C26BC" w:rsidRDefault="001C26BC" w:rsidP="006B6AD1">
      <w:pPr>
        <w:spacing w:line="312" w:lineRule="auto"/>
        <w:rPr>
          <w:rFonts w:ascii="Times New Roman" w:hAnsi="Times New Roman" w:cs="Times New Roman"/>
          <w:b/>
          <w:bCs/>
          <w:lang w:val="en-GB"/>
        </w:rPr>
      </w:pPr>
      <w:r w:rsidRPr="001C26BC">
        <w:rPr>
          <w:rFonts w:ascii="Times New Roman" w:hAnsi="Times New Roman" w:cs="Times New Roman"/>
          <w:b/>
          <w:bCs/>
        </w:rPr>
        <w:t>MODULE 5: QUẢN TRỊ KỶ LUẬT &amp; PHÊ DUYỆT</w:t>
      </w:r>
    </w:p>
    <w:tbl>
      <w:tblPr>
        <w:tblStyle w:val="TableGrid"/>
        <w:tblW w:w="0" w:type="auto"/>
        <w:tblLook w:val="04A0" w:firstRow="1" w:lastRow="0" w:firstColumn="1" w:lastColumn="0" w:noHBand="0" w:noVBand="1"/>
      </w:tblPr>
      <w:tblGrid>
        <w:gridCol w:w="1818"/>
        <w:gridCol w:w="9018"/>
      </w:tblGrid>
      <w:tr w:rsidR="00A57F26" w14:paraId="758C6EFE" w14:textId="77777777" w:rsidTr="00FF6F52">
        <w:tc>
          <w:tcPr>
            <w:tcW w:w="1818" w:type="dxa"/>
          </w:tcPr>
          <w:p w14:paraId="1DCBE88A" w14:textId="53CF7409"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7</w:t>
            </w:r>
          </w:p>
        </w:tc>
        <w:tc>
          <w:tcPr>
            <w:tcW w:w="9018" w:type="dxa"/>
          </w:tcPr>
          <w:p w14:paraId="32A4C0FD" w14:textId="2B0804B8"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Nhật ký lưu vết (Audit Log)</w:t>
            </w:r>
          </w:p>
        </w:tc>
      </w:tr>
      <w:tr w:rsidR="00A57F26" w14:paraId="6E89E60D" w14:textId="77777777" w:rsidTr="00FF6F52">
        <w:tc>
          <w:tcPr>
            <w:tcW w:w="1818" w:type="dxa"/>
          </w:tcPr>
          <w:p w14:paraId="278AF23F"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187C2AFD" w14:textId="054179D3"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Tự động ghi lại lịch sử của tất cả các thay đổi dữ liệu trong hệ thống để phục vụ công tác đối soát và quản trị rủi ro.</w:t>
            </w:r>
          </w:p>
        </w:tc>
      </w:tr>
      <w:tr w:rsidR="00A57F26" w14:paraId="1D87B274" w14:textId="77777777" w:rsidTr="00FF6F52">
        <w:tc>
          <w:tcPr>
            <w:tcW w:w="1818" w:type="dxa"/>
          </w:tcPr>
          <w:p w14:paraId="3B4B7F21"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A58D8F2" w14:textId="32CF6C1E"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Mọi thao tác Thêm (Create), Sửa (Update), Xóa (Delete) từ người dùng hoặc hệ thống.</w:t>
            </w:r>
          </w:p>
        </w:tc>
      </w:tr>
      <w:tr w:rsidR="00A57F26" w:rsidRPr="00E87F8F" w14:paraId="750DF33F" w14:textId="77777777" w:rsidTr="00FF6F52">
        <w:tc>
          <w:tcPr>
            <w:tcW w:w="1818" w:type="dxa"/>
          </w:tcPr>
          <w:p w14:paraId="79D5CD40"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75192DCA" w14:textId="7556F355"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1.</w:t>
            </w:r>
            <w:r w:rsidRPr="00A57F26">
              <w:rPr>
                <w:rFonts w:ascii="Times New Roman" w:hAnsi="Times New Roman" w:cs="Times New Roman"/>
                <w:b/>
                <w:bCs/>
              </w:rPr>
              <w:t>Ghi nhận thông tin:</w:t>
            </w:r>
            <w:r w:rsidRPr="00A57F26">
              <w:rPr>
                <w:rFonts w:ascii="Times New Roman" w:hAnsi="Times New Roman" w:cs="Times New Roman"/>
              </w:rPr>
              <w:t xml:space="preserve"> Với mỗi thao tác, hệ thống tự động lưu trữ các trường dữ liệu:</w:t>
            </w:r>
          </w:p>
          <w:p w14:paraId="61FE9897" w14:textId="77777777" w:rsidR="00A57F26" w:rsidRPr="00A57F26" w:rsidRDefault="00A57F26" w:rsidP="006B6AD1">
            <w:pPr>
              <w:numPr>
                <w:ilvl w:val="0"/>
                <w:numId w:val="36"/>
              </w:numPr>
              <w:spacing w:after="120" w:line="312" w:lineRule="auto"/>
              <w:rPr>
                <w:rFonts w:ascii="Times New Roman" w:hAnsi="Times New Roman" w:cs="Times New Roman"/>
              </w:rPr>
            </w:pPr>
            <w:r w:rsidRPr="00A57F26">
              <w:rPr>
                <w:rFonts w:ascii="Times New Roman" w:hAnsi="Times New Roman" w:cs="Times New Roman"/>
                <w:b/>
                <w:bCs/>
              </w:rPr>
              <w:t>User ID:</w:t>
            </w:r>
            <w:r w:rsidRPr="00A57F26">
              <w:rPr>
                <w:rFonts w:ascii="Times New Roman" w:hAnsi="Times New Roman" w:cs="Times New Roman"/>
              </w:rPr>
              <w:t xml:space="preserve"> Ai thực hiện.</w:t>
            </w:r>
          </w:p>
          <w:p w14:paraId="7F30BC95" w14:textId="77777777" w:rsidR="00A57F26" w:rsidRPr="00A57F26" w:rsidRDefault="00A57F26" w:rsidP="006B6AD1">
            <w:pPr>
              <w:numPr>
                <w:ilvl w:val="0"/>
                <w:numId w:val="36"/>
              </w:numPr>
              <w:spacing w:after="120" w:line="312" w:lineRule="auto"/>
              <w:rPr>
                <w:rFonts w:ascii="Times New Roman" w:hAnsi="Times New Roman" w:cs="Times New Roman"/>
              </w:rPr>
            </w:pPr>
            <w:r w:rsidRPr="00A57F26">
              <w:rPr>
                <w:rFonts w:ascii="Times New Roman" w:hAnsi="Times New Roman" w:cs="Times New Roman"/>
                <w:b/>
                <w:bCs/>
              </w:rPr>
              <w:t>Timestamp:</w:t>
            </w:r>
            <w:r w:rsidRPr="00A57F26">
              <w:rPr>
                <w:rFonts w:ascii="Times New Roman" w:hAnsi="Times New Roman" w:cs="Times New Roman"/>
              </w:rPr>
              <w:t xml:space="preserve"> Thời gian chính xác đến từng giây.</w:t>
            </w:r>
          </w:p>
          <w:p w14:paraId="0BBF9745" w14:textId="77777777" w:rsidR="00A57F26" w:rsidRPr="00A57F26" w:rsidRDefault="00A57F26" w:rsidP="006B6AD1">
            <w:pPr>
              <w:numPr>
                <w:ilvl w:val="0"/>
                <w:numId w:val="36"/>
              </w:numPr>
              <w:spacing w:after="120" w:line="312" w:lineRule="auto"/>
              <w:rPr>
                <w:rFonts w:ascii="Times New Roman" w:hAnsi="Times New Roman" w:cs="Times New Roman"/>
              </w:rPr>
            </w:pPr>
            <w:r w:rsidRPr="00A57F26">
              <w:rPr>
                <w:rFonts w:ascii="Times New Roman" w:hAnsi="Times New Roman" w:cs="Times New Roman"/>
                <w:b/>
                <w:bCs/>
              </w:rPr>
              <w:t>Action:</w:t>
            </w:r>
            <w:r w:rsidRPr="00A57F26">
              <w:rPr>
                <w:rFonts w:ascii="Times New Roman" w:hAnsi="Times New Roman" w:cs="Times New Roman"/>
              </w:rPr>
              <w:t xml:space="preserve"> Loại thao tác (Sửa tên task, thay đổi deadline, xóa file...).</w:t>
            </w:r>
          </w:p>
          <w:p w14:paraId="501ADE59" w14:textId="77777777" w:rsidR="00A57F26" w:rsidRPr="00A57F26" w:rsidRDefault="00A57F26" w:rsidP="006B6AD1">
            <w:pPr>
              <w:numPr>
                <w:ilvl w:val="0"/>
                <w:numId w:val="36"/>
              </w:numPr>
              <w:spacing w:after="120" w:line="312" w:lineRule="auto"/>
              <w:rPr>
                <w:rFonts w:ascii="Times New Roman" w:hAnsi="Times New Roman" w:cs="Times New Roman"/>
              </w:rPr>
            </w:pPr>
            <w:r w:rsidRPr="00A57F26">
              <w:rPr>
                <w:rFonts w:ascii="Times New Roman" w:hAnsi="Times New Roman" w:cs="Times New Roman"/>
                <w:b/>
                <w:bCs/>
              </w:rPr>
              <w:t>Old Value:</w:t>
            </w:r>
            <w:r w:rsidRPr="00A57F26">
              <w:rPr>
                <w:rFonts w:ascii="Times New Roman" w:hAnsi="Times New Roman" w:cs="Times New Roman"/>
              </w:rPr>
              <w:t xml:space="preserve"> Giá trị cũ trước khi sửa.</w:t>
            </w:r>
          </w:p>
          <w:p w14:paraId="31D0E396" w14:textId="77777777" w:rsidR="00A57F26" w:rsidRPr="00A57F26" w:rsidRDefault="00A57F26" w:rsidP="006B6AD1">
            <w:pPr>
              <w:numPr>
                <w:ilvl w:val="0"/>
                <w:numId w:val="36"/>
              </w:numPr>
              <w:spacing w:after="120" w:line="312" w:lineRule="auto"/>
              <w:rPr>
                <w:rFonts w:ascii="Times New Roman" w:hAnsi="Times New Roman" w:cs="Times New Roman"/>
              </w:rPr>
            </w:pPr>
            <w:r w:rsidRPr="00A57F26">
              <w:rPr>
                <w:rFonts w:ascii="Times New Roman" w:hAnsi="Times New Roman" w:cs="Times New Roman"/>
                <w:b/>
                <w:bCs/>
              </w:rPr>
              <w:t>New Value:</w:t>
            </w:r>
            <w:r w:rsidRPr="00A57F26">
              <w:rPr>
                <w:rFonts w:ascii="Times New Roman" w:hAnsi="Times New Roman" w:cs="Times New Roman"/>
              </w:rPr>
              <w:t xml:space="preserve"> Giá trị mới sau khi sửa.</w:t>
            </w:r>
          </w:p>
          <w:p w14:paraId="35B7B082" w14:textId="57871986" w:rsidR="00A57F26" w:rsidRPr="00A57F26" w:rsidRDefault="00A57F26" w:rsidP="006B6AD1">
            <w:pPr>
              <w:spacing w:after="120" w:line="312" w:lineRule="auto"/>
              <w:rPr>
                <w:rFonts w:ascii="Times New Roman" w:hAnsi="Times New Roman" w:cs="Times New Roman"/>
              </w:rPr>
            </w:pPr>
            <w:r>
              <w:rPr>
                <w:rFonts w:ascii="Times New Roman" w:hAnsi="Times New Roman" w:cs="Times New Roman"/>
                <w:b/>
                <w:bCs/>
              </w:rPr>
              <w:t>2.</w:t>
            </w:r>
            <w:r w:rsidRPr="00A57F26">
              <w:rPr>
                <w:rFonts w:ascii="Times New Roman" w:hAnsi="Times New Roman" w:cs="Times New Roman"/>
                <w:b/>
                <w:bCs/>
              </w:rPr>
              <w:t>Ràng buộc bảo mật (Hard Rule):</w:t>
            </w:r>
            <w:r w:rsidRPr="00A57F26">
              <w:rPr>
                <w:rFonts w:ascii="Times New Roman" w:hAnsi="Times New Roman" w:cs="Times New Roman"/>
              </w:rPr>
              <w:t xml:space="preserve"> * Dữ liệu Audit Log là </w:t>
            </w:r>
            <w:r w:rsidRPr="00A57F26">
              <w:rPr>
                <w:rFonts w:ascii="Times New Roman" w:hAnsi="Times New Roman" w:cs="Times New Roman"/>
                <w:b/>
                <w:bCs/>
              </w:rPr>
              <w:t>chỉ đọc (Read-only)</w:t>
            </w:r>
            <w:r w:rsidRPr="00A57F26">
              <w:rPr>
                <w:rFonts w:ascii="Times New Roman" w:hAnsi="Times New Roman" w:cs="Times New Roman"/>
              </w:rPr>
              <w:t>.</w:t>
            </w:r>
          </w:p>
          <w:p w14:paraId="62FB3BD9" w14:textId="77777777" w:rsidR="00A57F26" w:rsidRPr="00A57F26" w:rsidRDefault="00A57F26" w:rsidP="006B6AD1">
            <w:pPr>
              <w:numPr>
                <w:ilvl w:val="0"/>
                <w:numId w:val="37"/>
              </w:numPr>
              <w:spacing w:after="120" w:line="312" w:lineRule="auto"/>
              <w:rPr>
                <w:rFonts w:ascii="Times New Roman" w:hAnsi="Times New Roman" w:cs="Times New Roman"/>
              </w:rPr>
            </w:pPr>
            <w:r w:rsidRPr="00A57F26">
              <w:rPr>
                <w:rFonts w:ascii="Times New Roman" w:hAnsi="Times New Roman" w:cs="Times New Roman"/>
              </w:rPr>
              <w:t>Không một người dùng nào (kể cả Admin) có quyền xóa hoặc chỉnh sửa nội dung trong Nhật ký lưu vết.</w:t>
            </w:r>
          </w:p>
          <w:p w14:paraId="61076DD8" w14:textId="77777777" w:rsidR="00A57F26" w:rsidRPr="00E87F8F" w:rsidRDefault="00A57F26" w:rsidP="006B6AD1">
            <w:pPr>
              <w:spacing w:after="120" w:line="312" w:lineRule="auto"/>
              <w:rPr>
                <w:rFonts w:ascii="Times New Roman" w:hAnsi="Times New Roman" w:cs="Times New Roman"/>
              </w:rPr>
            </w:pPr>
          </w:p>
        </w:tc>
      </w:tr>
      <w:tr w:rsidR="00A57F26" w14:paraId="7921D5DD" w14:textId="77777777" w:rsidTr="00FF6F52">
        <w:tc>
          <w:tcPr>
            <w:tcW w:w="1818" w:type="dxa"/>
          </w:tcPr>
          <w:p w14:paraId="3339BACA"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48BF9772" w14:textId="12099163"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Tab "Lịch sử" (History) hiển thị chi tiết biến động trong từng Task hoặc Workspace.</w:t>
            </w:r>
          </w:p>
        </w:tc>
      </w:tr>
    </w:tbl>
    <w:p w14:paraId="3E1EF0C9" w14:textId="77777777" w:rsidR="00A57F26" w:rsidRDefault="00A57F26" w:rsidP="006B6AD1">
      <w:pPr>
        <w:spacing w:line="312" w:lineRule="auto"/>
        <w:rPr>
          <w:rFonts w:ascii="Times New Roman" w:hAnsi="Times New Roman" w:cs="Times New Roman"/>
          <w:lang w:val="en-GB"/>
        </w:rPr>
      </w:pPr>
    </w:p>
    <w:p w14:paraId="30F8BF77" w14:textId="77777777" w:rsidR="00A57F26" w:rsidRDefault="00A57F26"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A57F26" w14:paraId="4F6E2363" w14:textId="77777777" w:rsidTr="00FF6F52">
        <w:tc>
          <w:tcPr>
            <w:tcW w:w="1818" w:type="dxa"/>
          </w:tcPr>
          <w:p w14:paraId="69258AE9" w14:textId="6883B7D2"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8</w:t>
            </w:r>
          </w:p>
        </w:tc>
        <w:tc>
          <w:tcPr>
            <w:tcW w:w="9018" w:type="dxa"/>
          </w:tcPr>
          <w:p w14:paraId="604EF086" w14:textId="1BFF3749"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Ràng buộc nhập lý do thay đổi (Forced Reason Entry)</w:t>
            </w:r>
          </w:p>
        </w:tc>
      </w:tr>
      <w:tr w:rsidR="00A57F26" w14:paraId="252B1961" w14:textId="77777777" w:rsidTr="00FF6F52">
        <w:tc>
          <w:tcPr>
            <w:tcW w:w="1818" w:type="dxa"/>
          </w:tcPr>
          <w:p w14:paraId="4F507D95"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5DEE9731" w14:textId="531A6B97" w:rsidR="00A57F26" w:rsidRDefault="00A57F26" w:rsidP="006B6AD1">
            <w:pPr>
              <w:spacing w:after="120" w:line="312" w:lineRule="auto"/>
              <w:rPr>
                <w:rFonts w:ascii="Times New Roman" w:hAnsi="Times New Roman" w:cs="Times New Roman"/>
                <w:lang w:val="en-GB"/>
              </w:rPr>
            </w:pPr>
            <w:r w:rsidRPr="00A57F26">
              <w:rPr>
                <w:rFonts w:ascii="Times New Roman" w:hAnsi="Times New Roman" w:cs="Times New Roman"/>
              </w:rPr>
              <w:t>Ngăn chặn việc thay đổi tùy tiện các kế hoạch đã chốt, bắt buộc nhân sự phải có giải trình khi điều chỉnh các thông số quan trọng.</w:t>
            </w:r>
          </w:p>
        </w:tc>
      </w:tr>
      <w:tr w:rsidR="00A57F26" w14:paraId="7DBDDD45" w14:textId="77777777" w:rsidTr="00FF6F52">
        <w:tc>
          <w:tcPr>
            <w:tcW w:w="1818" w:type="dxa"/>
          </w:tcPr>
          <w:p w14:paraId="01796B45"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A14DF0E" w14:textId="7C421817" w:rsidR="00A57F26"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 xml:space="preserve">Hành động chỉnh sửa tại hai trường: </w:t>
            </w:r>
            <w:r w:rsidRPr="001C26BC">
              <w:rPr>
                <w:rFonts w:ascii="Times New Roman" w:hAnsi="Times New Roman" w:cs="Times New Roman"/>
                <w:b/>
                <w:bCs/>
              </w:rPr>
              <w:t>Ngày hết hạn (Deadline)</w:t>
            </w:r>
            <w:r w:rsidRPr="001C26BC">
              <w:rPr>
                <w:rFonts w:ascii="Times New Roman" w:hAnsi="Times New Roman" w:cs="Times New Roman"/>
              </w:rPr>
              <w:t xml:space="preserve"> và </w:t>
            </w:r>
            <w:r w:rsidRPr="001C26BC">
              <w:rPr>
                <w:rFonts w:ascii="Times New Roman" w:hAnsi="Times New Roman" w:cs="Times New Roman"/>
                <w:b/>
                <w:bCs/>
              </w:rPr>
              <w:t>Người phụ trách (Assignee)</w:t>
            </w:r>
            <w:r w:rsidRPr="001C26BC">
              <w:rPr>
                <w:rFonts w:ascii="Times New Roman" w:hAnsi="Times New Roman" w:cs="Times New Roman"/>
              </w:rPr>
              <w:t>.</w:t>
            </w:r>
          </w:p>
        </w:tc>
      </w:tr>
      <w:tr w:rsidR="00A57F26" w:rsidRPr="00E87F8F" w14:paraId="3FF887F9" w14:textId="77777777" w:rsidTr="00FF6F52">
        <w:tc>
          <w:tcPr>
            <w:tcW w:w="1818" w:type="dxa"/>
          </w:tcPr>
          <w:p w14:paraId="77DEACD1"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2028E1C6" w14:textId="599FC764"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1.</w:t>
            </w:r>
            <w:r w:rsidRPr="001C26BC">
              <w:rPr>
                <w:rFonts w:ascii="Times New Roman" w:hAnsi="Times New Roman" w:cs="Times New Roman"/>
                <w:b/>
                <w:bCs/>
              </w:rPr>
              <w:t>Kích hoạt (Trigger):</w:t>
            </w:r>
            <w:r w:rsidRPr="001C26BC">
              <w:rPr>
                <w:rFonts w:ascii="Times New Roman" w:hAnsi="Times New Roman" w:cs="Times New Roman"/>
              </w:rPr>
              <w:t xml:space="preserve"> Khi người dùng thay đổi giá trị và nhấn "Lưu" (hoặc nhấn Enter trong Grid view).</w:t>
            </w:r>
          </w:p>
          <w:p w14:paraId="5B6A362E" w14:textId="3BA46306"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2.</w:t>
            </w:r>
            <w:r w:rsidRPr="001C26BC">
              <w:rPr>
                <w:rFonts w:ascii="Times New Roman" w:hAnsi="Times New Roman" w:cs="Times New Roman"/>
                <w:b/>
                <w:bCs/>
              </w:rPr>
              <w:t>Yêu cầu giải trình:</w:t>
            </w:r>
            <w:r w:rsidRPr="001C26BC">
              <w:rPr>
                <w:rFonts w:ascii="Times New Roman" w:hAnsi="Times New Roman" w:cs="Times New Roman"/>
              </w:rPr>
              <w:t xml:space="preserve"> Hệ thống hiển thị một cửa sổ thông báo (Popup) bắt buộc: </w:t>
            </w:r>
            <w:r w:rsidRPr="001C26BC">
              <w:rPr>
                <w:rFonts w:ascii="Times New Roman" w:hAnsi="Times New Roman" w:cs="Times New Roman"/>
                <w:i/>
                <w:iCs/>
              </w:rPr>
              <w:t>"Vui lòng nhập lý do cho thay đổi này"</w:t>
            </w:r>
            <w:r w:rsidRPr="001C26BC">
              <w:rPr>
                <w:rFonts w:ascii="Times New Roman" w:hAnsi="Times New Roman" w:cs="Times New Roman"/>
              </w:rPr>
              <w:t>.</w:t>
            </w:r>
          </w:p>
          <w:p w14:paraId="14AD66F8" w14:textId="38357D25"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3.</w:t>
            </w:r>
            <w:r w:rsidRPr="001C26BC">
              <w:rPr>
                <w:rFonts w:ascii="Times New Roman" w:hAnsi="Times New Roman" w:cs="Times New Roman"/>
                <w:b/>
                <w:bCs/>
              </w:rPr>
              <w:t>Kiểm tra điều kiện:</w:t>
            </w:r>
            <w:r w:rsidRPr="001C26BC">
              <w:rPr>
                <w:rFonts w:ascii="Times New Roman" w:hAnsi="Times New Roman" w:cs="Times New Roman"/>
              </w:rPr>
              <w:t xml:space="preserve"> Nếu ô nhập lý do bỏ trống hoặc ngắn hơn 10 ký tự, nút "Xác nhận" sẽ bị vô hiệu hóa.</w:t>
            </w:r>
          </w:p>
          <w:p w14:paraId="054194DD" w14:textId="07F8C435" w:rsidR="00A57F26" w:rsidRPr="00E87F8F" w:rsidRDefault="001C26BC" w:rsidP="006B6AD1">
            <w:pPr>
              <w:spacing w:after="120" w:line="312" w:lineRule="auto"/>
              <w:rPr>
                <w:rFonts w:ascii="Times New Roman" w:hAnsi="Times New Roman" w:cs="Times New Roman"/>
              </w:rPr>
            </w:pPr>
            <w:r>
              <w:rPr>
                <w:rFonts w:ascii="Times New Roman" w:hAnsi="Times New Roman" w:cs="Times New Roman"/>
                <w:b/>
                <w:bCs/>
              </w:rPr>
              <w:t>4.</w:t>
            </w:r>
            <w:r w:rsidRPr="001C26BC">
              <w:rPr>
                <w:rFonts w:ascii="Times New Roman" w:hAnsi="Times New Roman" w:cs="Times New Roman"/>
                <w:b/>
                <w:bCs/>
              </w:rPr>
              <w:t>Lưu trữ:</w:t>
            </w:r>
            <w:r w:rsidRPr="001C26BC">
              <w:rPr>
                <w:rFonts w:ascii="Times New Roman" w:hAnsi="Times New Roman" w:cs="Times New Roman"/>
              </w:rPr>
              <w:t xml:space="preserve"> Lý do này được gắn trực tiếp vào bản ghi của Audit Log tương ứng.</w:t>
            </w:r>
          </w:p>
        </w:tc>
      </w:tr>
      <w:tr w:rsidR="00A57F26" w14:paraId="7FE7DB19" w14:textId="77777777" w:rsidTr="00FF6F52">
        <w:tc>
          <w:tcPr>
            <w:tcW w:w="1818" w:type="dxa"/>
          </w:tcPr>
          <w:p w14:paraId="3C85434F" w14:textId="77777777" w:rsidR="00A57F26" w:rsidRDefault="00A57F26"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5F73FE18" w14:textId="02AB154A" w:rsidR="00A57F26"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Dữ liệu thay đổi được chấp nhận kèm theo lý do giải trình trong lịch sử.</w:t>
            </w:r>
          </w:p>
        </w:tc>
      </w:tr>
    </w:tbl>
    <w:p w14:paraId="1B831998" w14:textId="77777777" w:rsidR="00A57F26" w:rsidRDefault="00A57F26" w:rsidP="006B6AD1">
      <w:pPr>
        <w:spacing w:line="312" w:lineRule="auto"/>
        <w:rPr>
          <w:rFonts w:ascii="Times New Roman" w:hAnsi="Times New Roman" w:cs="Times New Roman"/>
          <w:lang w:val="en-GB"/>
        </w:rPr>
      </w:pPr>
    </w:p>
    <w:p w14:paraId="26F5539A" w14:textId="77777777" w:rsidR="001C26BC" w:rsidRDefault="001C26BC"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1C26BC" w14:paraId="015C7EB7" w14:textId="77777777" w:rsidTr="00FF6F52">
        <w:tc>
          <w:tcPr>
            <w:tcW w:w="1818" w:type="dxa"/>
          </w:tcPr>
          <w:p w14:paraId="437CE75E" w14:textId="51D9B373"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FR-1</w:t>
            </w:r>
            <w:r>
              <w:rPr>
                <w:rFonts w:ascii="Times New Roman" w:hAnsi="Times New Roman" w:cs="Times New Roman"/>
                <w:lang w:val="en-GB"/>
              </w:rPr>
              <w:t>9</w:t>
            </w:r>
          </w:p>
        </w:tc>
        <w:tc>
          <w:tcPr>
            <w:tcW w:w="9018" w:type="dxa"/>
          </w:tcPr>
          <w:p w14:paraId="29C4E39B" w14:textId="675ED035"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Luồng phê duyệt (Approval Workflow)</w:t>
            </w:r>
          </w:p>
        </w:tc>
      </w:tr>
      <w:tr w:rsidR="001C26BC" w14:paraId="7E87AD25" w14:textId="77777777" w:rsidTr="00FF6F52">
        <w:tc>
          <w:tcPr>
            <w:tcW w:w="1818" w:type="dxa"/>
          </w:tcPr>
          <w:p w14:paraId="5475D7F2"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7EA31DC" w14:textId="42DFF59F"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Chuẩn hóa quy trình nghiệm thu Milestone hoặc chấp thuận các yêu cầu thay đổi (Change Request) vượt ngoài thẩm quyền của nhân viên.</w:t>
            </w:r>
          </w:p>
        </w:tc>
      </w:tr>
      <w:tr w:rsidR="001C26BC" w14:paraId="3AD69415" w14:textId="77777777" w:rsidTr="00FF6F52">
        <w:tc>
          <w:tcPr>
            <w:tcW w:w="1818" w:type="dxa"/>
          </w:tcPr>
          <w:p w14:paraId="360A57AF"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5D29623" w14:textId="366C6D28"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Lệnh "Gửi phê duyệt" (Submit for Approval) từ nhân viên thực hiện.</w:t>
            </w:r>
          </w:p>
        </w:tc>
      </w:tr>
      <w:tr w:rsidR="001C26BC" w:rsidRPr="00E87F8F" w14:paraId="473A16C2" w14:textId="77777777" w:rsidTr="00FF6F52">
        <w:tc>
          <w:tcPr>
            <w:tcW w:w="1818" w:type="dxa"/>
          </w:tcPr>
          <w:p w14:paraId="54FBBB86"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3FA08547" w14:textId="77777777" w:rsidR="001C26BC" w:rsidRDefault="001C26BC" w:rsidP="006B6AD1">
            <w:pPr>
              <w:spacing w:after="120" w:line="312" w:lineRule="auto"/>
              <w:rPr>
                <w:rFonts w:ascii="Times New Roman" w:hAnsi="Times New Roman" w:cs="Times New Roman"/>
              </w:rPr>
            </w:pPr>
            <w:r>
              <w:rPr>
                <w:rFonts w:ascii="Times New Roman" w:hAnsi="Times New Roman" w:cs="Times New Roman"/>
                <w:b/>
                <w:bCs/>
              </w:rPr>
              <w:t>1.</w:t>
            </w:r>
            <w:r w:rsidRPr="001C26BC">
              <w:rPr>
                <w:rFonts w:ascii="Times New Roman" w:hAnsi="Times New Roman" w:cs="Times New Roman"/>
                <w:b/>
                <w:bCs/>
              </w:rPr>
              <w:t>Chuyển trạng thái:</w:t>
            </w:r>
            <w:r w:rsidRPr="001C26BC">
              <w:rPr>
                <w:rFonts w:ascii="Times New Roman" w:hAnsi="Times New Roman" w:cs="Times New Roman"/>
              </w:rPr>
              <w:t xml:space="preserve"> Thực thể (Milestone/Task) chuyển từ trạng thái "In Progress" sang "Pending Approval".</w:t>
            </w:r>
          </w:p>
          <w:p w14:paraId="748E20B0" w14:textId="20107E90"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2.</w:t>
            </w:r>
            <w:r w:rsidRPr="001C26BC">
              <w:rPr>
                <w:rFonts w:ascii="Times New Roman" w:hAnsi="Times New Roman" w:cs="Times New Roman"/>
                <w:b/>
                <w:bCs/>
              </w:rPr>
              <w:t>Khóa dữ liệu:</w:t>
            </w:r>
            <w:r w:rsidRPr="001C26BC">
              <w:rPr>
                <w:rFonts w:ascii="Times New Roman" w:hAnsi="Times New Roman" w:cs="Times New Roman"/>
              </w:rPr>
              <w:t xml:space="preserve"> Trong khi chờ phê duyệt, các thông tin chính của thực thể đó sẽ bị khóa (Read-only) để đảm bảo tính nhất quán.</w:t>
            </w:r>
          </w:p>
          <w:p w14:paraId="0B89052A" w14:textId="6787A2C8"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3.</w:t>
            </w:r>
            <w:r w:rsidRPr="001C26BC">
              <w:rPr>
                <w:rFonts w:ascii="Times New Roman" w:hAnsi="Times New Roman" w:cs="Times New Roman"/>
                <w:b/>
                <w:bCs/>
              </w:rPr>
              <w:t>Thông báo cho cấp quản lý:</w:t>
            </w:r>
            <w:r w:rsidRPr="001C26BC">
              <w:rPr>
                <w:rFonts w:ascii="Times New Roman" w:hAnsi="Times New Roman" w:cs="Times New Roman"/>
              </w:rPr>
              <w:t xml:space="preserve"> Gửi thông báo tức thời (Notification/Email) đến người có thẩm quyền phê duyệt đã được cấu hình.</w:t>
            </w:r>
          </w:p>
          <w:p w14:paraId="2297CE3D" w14:textId="6AC3F393"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4.</w:t>
            </w:r>
            <w:r w:rsidRPr="001C26BC">
              <w:rPr>
                <w:rFonts w:ascii="Times New Roman" w:hAnsi="Times New Roman" w:cs="Times New Roman"/>
                <w:b/>
                <w:bCs/>
              </w:rPr>
              <w:t>Ra quyết định:</w:t>
            </w:r>
            <w:r w:rsidRPr="001C26BC">
              <w:rPr>
                <w:rFonts w:ascii="Times New Roman" w:hAnsi="Times New Roman" w:cs="Times New Roman"/>
              </w:rPr>
              <w:t xml:space="preserve"> * </w:t>
            </w:r>
            <w:r w:rsidRPr="001C26BC">
              <w:rPr>
                <w:rFonts w:ascii="Times New Roman" w:hAnsi="Times New Roman" w:cs="Times New Roman"/>
                <w:b/>
                <w:bCs/>
              </w:rPr>
              <w:t>Approve (Duyệt):</w:t>
            </w:r>
            <w:r w:rsidRPr="001C26BC">
              <w:rPr>
                <w:rFonts w:ascii="Times New Roman" w:hAnsi="Times New Roman" w:cs="Times New Roman"/>
              </w:rPr>
              <w:t xml:space="preserve"> Trạng thái chuyển sang "Completed".</w:t>
            </w:r>
          </w:p>
          <w:p w14:paraId="79EAFEB3" w14:textId="2D126407" w:rsidR="001C26BC" w:rsidRPr="001C26BC" w:rsidRDefault="001C26BC" w:rsidP="006B6AD1">
            <w:pPr>
              <w:numPr>
                <w:ilvl w:val="0"/>
                <w:numId w:val="38"/>
              </w:numPr>
              <w:spacing w:after="120" w:line="312" w:lineRule="auto"/>
              <w:rPr>
                <w:rFonts w:ascii="Times New Roman" w:hAnsi="Times New Roman" w:cs="Times New Roman"/>
              </w:rPr>
            </w:pPr>
            <w:r w:rsidRPr="001C26BC">
              <w:rPr>
                <w:rFonts w:ascii="Times New Roman" w:hAnsi="Times New Roman" w:cs="Times New Roman"/>
                <w:b/>
                <w:bCs/>
              </w:rPr>
              <w:t>Reject (Từ chối):</w:t>
            </w:r>
            <w:r w:rsidRPr="001C26BC">
              <w:rPr>
                <w:rFonts w:ascii="Times New Roman" w:hAnsi="Times New Roman" w:cs="Times New Roman"/>
              </w:rPr>
              <w:t xml:space="preserve"> Trạng thái chuyển ngược về "In Progress" kèm theo bình luận yêu cầu chỉnh sửa từ quản lý.</w:t>
            </w:r>
          </w:p>
        </w:tc>
      </w:tr>
      <w:tr w:rsidR="001C26BC" w14:paraId="1D5D4ED8" w14:textId="77777777" w:rsidTr="00FF6F52">
        <w:tc>
          <w:tcPr>
            <w:tcW w:w="1818" w:type="dxa"/>
          </w:tcPr>
          <w:p w14:paraId="1A87E287"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A0A048C" w14:textId="2087F1C2"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Trạng thái thực tế của công việc được cập nhật; nhật ký phê duyệt được lưu lại.</w:t>
            </w:r>
          </w:p>
        </w:tc>
      </w:tr>
    </w:tbl>
    <w:p w14:paraId="6B5FD650" w14:textId="77777777" w:rsidR="001C26BC" w:rsidRDefault="001C26BC" w:rsidP="006B6AD1">
      <w:pPr>
        <w:spacing w:line="312" w:lineRule="auto"/>
        <w:rPr>
          <w:rFonts w:ascii="Times New Roman" w:hAnsi="Times New Roman" w:cs="Times New Roman"/>
          <w:lang w:val="en-GB"/>
        </w:rPr>
      </w:pPr>
    </w:p>
    <w:p w14:paraId="4D009F7E" w14:textId="77777777" w:rsidR="001C26BC" w:rsidRDefault="001C26BC" w:rsidP="006B6AD1">
      <w:pPr>
        <w:spacing w:line="312" w:lineRule="auto"/>
        <w:rPr>
          <w:rFonts w:ascii="Times New Roman" w:hAnsi="Times New Roman" w:cs="Times New Roman"/>
          <w:lang w:val="en-GB"/>
        </w:rPr>
      </w:pPr>
    </w:p>
    <w:p w14:paraId="4F6533A1" w14:textId="77777777" w:rsidR="001C26BC" w:rsidRPr="00F526CD" w:rsidRDefault="001C26BC"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lastRenderedPageBreak/>
        <w:t>MODULE 6: QUẢN LÝ TÀI NGUYÊN &amp; NHÂN SỰ (RESOURCE MANAGEMENT)</w:t>
      </w:r>
    </w:p>
    <w:tbl>
      <w:tblPr>
        <w:tblStyle w:val="TableGrid"/>
        <w:tblW w:w="0" w:type="auto"/>
        <w:tblLook w:val="04A0" w:firstRow="1" w:lastRow="0" w:firstColumn="1" w:lastColumn="0" w:noHBand="0" w:noVBand="1"/>
      </w:tblPr>
      <w:tblGrid>
        <w:gridCol w:w="1818"/>
        <w:gridCol w:w="9018"/>
      </w:tblGrid>
      <w:tr w:rsidR="001C26BC" w14:paraId="6E296E91" w14:textId="77777777" w:rsidTr="00FF6F52">
        <w:tc>
          <w:tcPr>
            <w:tcW w:w="1818" w:type="dxa"/>
          </w:tcPr>
          <w:p w14:paraId="29345F62" w14:textId="724FD981"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FR-</w:t>
            </w:r>
            <w:r>
              <w:rPr>
                <w:rFonts w:ascii="Times New Roman" w:hAnsi="Times New Roman" w:cs="Times New Roman"/>
                <w:lang w:val="en-GB"/>
              </w:rPr>
              <w:t>20</w:t>
            </w:r>
          </w:p>
        </w:tc>
        <w:tc>
          <w:tcPr>
            <w:tcW w:w="9018" w:type="dxa"/>
          </w:tcPr>
          <w:p w14:paraId="593C0219" w14:textId="0998DDF5"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Biểu đồ tải công việc (Workload Chart)</w:t>
            </w:r>
          </w:p>
        </w:tc>
      </w:tr>
      <w:tr w:rsidR="001C26BC" w14:paraId="6F4AB4E6" w14:textId="77777777" w:rsidTr="00FF6F52">
        <w:tc>
          <w:tcPr>
            <w:tcW w:w="1818" w:type="dxa"/>
          </w:tcPr>
          <w:p w14:paraId="4683A9AF"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41185E7" w14:textId="66D892B2"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rPr>
              <w:t>T</w:t>
            </w:r>
            <w:r w:rsidRPr="001C26BC">
              <w:rPr>
                <w:rFonts w:ascii="Times New Roman" w:hAnsi="Times New Roman" w:cs="Times New Roman"/>
              </w:rPr>
              <w:t>rực quan hóa khối lượng công việc của từng nhân sự dưới dạng biểu đồ nhiệt (Heatmap) hoặc biểu đồ cột theo trục thời gian.</w:t>
            </w:r>
          </w:p>
        </w:tc>
      </w:tr>
      <w:tr w:rsidR="001C26BC" w14:paraId="15649188" w14:textId="77777777" w:rsidTr="00FF6F52">
        <w:tc>
          <w:tcPr>
            <w:tcW w:w="1818" w:type="dxa"/>
          </w:tcPr>
          <w:p w14:paraId="200ACE6C"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99DCA3E" w14:textId="43D1A894"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Trọng số Task (Weight/Hours), Assignee, Thời gian thực hiện (Start/End Date).</w:t>
            </w:r>
          </w:p>
        </w:tc>
      </w:tr>
      <w:tr w:rsidR="001C26BC" w:rsidRPr="001C26BC" w14:paraId="64458B93" w14:textId="77777777" w:rsidTr="00FF6F52">
        <w:tc>
          <w:tcPr>
            <w:tcW w:w="1818" w:type="dxa"/>
          </w:tcPr>
          <w:p w14:paraId="4E2FBC30"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238DDD6E" w14:textId="4822EE2F"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1.</w:t>
            </w:r>
            <w:r w:rsidRPr="001C26BC">
              <w:rPr>
                <w:rFonts w:ascii="Times New Roman" w:hAnsi="Times New Roman" w:cs="Times New Roman"/>
                <w:b/>
                <w:bCs/>
              </w:rPr>
              <w:t>Tính toán định mức (Capacity):</w:t>
            </w:r>
            <w:r w:rsidRPr="001C26BC">
              <w:rPr>
                <w:rFonts w:ascii="Times New Roman" w:hAnsi="Times New Roman" w:cs="Times New Roman"/>
              </w:rPr>
              <w:t xml:space="preserve"> Hệ thống mặc định mỗi nhân sự có 8 giờ làm việc/ngày (có thể cấu hình lại).</w:t>
            </w:r>
          </w:p>
          <w:p w14:paraId="14748D6B" w14:textId="727B7949"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2.</w:t>
            </w:r>
            <w:r w:rsidRPr="001C26BC">
              <w:rPr>
                <w:rFonts w:ascii="Times New Roman" w:hAnsi="Times New Roman" w:cs="Times New Roman"/>
                <w:b/>
                <w:bCs/>
              </w:rPr>
              <w:t>Tính toán tải trọng (Allocation):</w:t>
            </w:r>
            <w:r w:rsidRPr="001C26BC">
              <w:rPr>
                <w:rFonts w:ascii="Times New Roman" w:hAnsi="Times New Roman" w:cs="Times New Roman"/>
              </w:rPr>
              <w:t xml:space="preserve"> Hệ thống tổng hợp tất cả các Task mà nhân sự đó đang phụ trách trong một khoảng thời gian cụ thể.</w:t>
            </w:r>
          </w:p>
          <w:p w14:paraId="56620E26" w14:textId="1F11A9E5" w:rsidR="001C26BC" w:rsidRPr="001C26BC" w:rsidRDefault="001C26BC" w:rsidP="006B6AD1">
            <w:pPr>
              <w:spacing w:after="120" w:line="312" w:lineRule="auto"/>
              <w:rPr>
                <w:rFonts w:ascii="Times New Roman" w:hAnsi="Times New Roman" w:cs="Times New Roman"/>
              </w:rPr>
            </w:pPr>
            <w:r>
              <w:rPr>
                <w:rFonts w:ascii="Times New Roman" w:hAnsi="Times New Roman" w:cs="Times New Roman"/>
                <w:b/>
                <w:bCs/>
              </w:rPr>
              <w:t>3.</w:t>
            </w:r>
            <w:r w:rsidRPr="001C26BC">
              <w:rPr>
                <w:rFonts w:ascii="Times New Roman" w:hAnsi="Times New Roman" w:cs="Times New Roman"/>
                <w:b/>
                <w:bCs/>
              </w:rPr>
              <w:t>Cảnh báo quá tải (Overload Detection):</w:t>
            </w:r>
          </w:p>
          <w:p w14:paraId="0AC59E33" w14:textId="77777777" w:rsidR="001C26BC" w:rsidRPr="001C26BC" w:rsidRDefault="001C26BC" w:rsidP="006B6AD1">
            <w:pPr>
              <w:numPr>
                <w:ilvl w:val="0"/>
                <w:numId w:val="39"/>
              </w:numPr>
              <w:spacing w:after="120" w:line="312" w:lineRule="auto"/>
              <w:rPr>
                <w:rFonts w:ascii="Times New Roman" w:hAnsi="Times New Roman" w:cs="Times New Roman"/>
              </w:rPr>
            </w:pPr>
            <w:r w:rsidRPr="001C26BC">
              <w:rPr>
                <w:rFonts w:ascii="Times New Roman" w:hAnsi="Times New Roman" w:cs="Times New Roman"/>
              </w:rPr>
              <w:t>Nếu tổng giờ làm việc trong ngày &gt; 8h: Hiển thị màu đỏ (Quá tải).</w:t>
            </w:r>
          </w:p>
          <w:p w14:paraId="5A52CE90" w14:textId="77777777" w:rsidR="001C26BC" w:rsidRPr="001C26BC" w:rsidRDefault="001C26BC" w:rsidP="006B6AD1">
            <w:pPr>
              <w:numPr>
                <w:ilvl w:val="0"/>
                <w:numId w:val="39"/>
              </w:numPr>
              <w:spacing w:after="120" w:line="312" w:lineRule="auto"/>
              <w:rPr>
                <w:rFonts w:ascii="Times New Roman" w:hAnsi="Times New Roman" w:cs="Times New Roman"/>
              </w:rPr>
            </w:pPr>
            <w:r w:rsidRPr="001C26BC">
              <w:rPr>
                <w:rFonts w:ascii="Times New Roman" w:hAnsi="Times New Roman" w:cs="Times New Roman"/>
              </w:rPr>
              <w:t>Nếu tổng giờ làm việc từ 6h - 8h: Hiển thị màu xanh (Tối ưu).</w:t>
            </w:r>
          </w:p>
          <w:p w14:paraId="35CB4174" w14:textId="77777777" w:rsidR="001C26BC" w:rsidRPr="001C26BC" w:rsidRDefault="001C26BC" w:rsidP="006B6AD1">
            <w:pPr>
              <w:numPr>
                <w:ilvl w:val="0"/>
                <w:numId w:val="39"/>
              </w:numPr>
              <w:spacing w:after="120" w:line="312" w:lineRule="auto"/>
              <w:rPr>
                <w:rFonts w:ascii="Times New Roman" w:hAnsi="Times New Roman" w:cs="Times New Roman"/>
              </w:rPr>
            </w:pPr>
            <w:r w:rsidRPr="001C26BC">
              <w:rPr>
                <w:rFonts w:ascii="Times New Roman" w:hAnsi="Times New Roman" w:cs="Times New Roman"/>
              </w:rPr>
              <w:t>Nếu tổng giờ làm việc &lt; 4h: Hiển thị màu xám/vàng (Dưới năng suất).</w:t>
            </w:r>
          </w:p>
          <w:p w14:paraId="7D348E57" w14:textId="6A386236" w:rsidR="001C26BC" w:rsidRPr="001C26BC" w:rsidRDefault="001C26BC" w:rsidP="006B6AD1">
            <w:pPr>
              <w:spacing w:after="120" w:line="312" w:lineRule="auto"/>
              <w:rPr>
                <w:rFonts w:ascii="Times New Roman" w:hAnsi="Times New Roman" w:cs="Times New Roman"/>
              </w:rPr>
            </w:pPr>
          </w:p>
        </w:tc>
      </w:tr>
      <w:tr w:rsidR="001C26BC" w14:paraId="0FC9E5CA" w14:textId="77777777" w:rsidTr="00FF6F52">
        <w:tc>
          <w:tcPr>
            <w:tcW w:w="1818" w:type="dxa"/>
          </w:tcPr>
          <w:p w14:paraId="5B087CDD"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FAB0ACA" w14:textId="0E0E6389"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Biểu đồ Workload cho phép Manager kéo-thả để chuyển Task từ người đang quá tải sang người đang rảnh ngay trên giao diện biểu đồ.</w:t>
            </w:r>
          </w:p>
        </w:tc>
      </w:tr>
    </w:tbl>
    <w:p w14:paraId="3880B0DF" w14:textId="77777777" w:rsidR="001C26BC" w:rsidRDefault="001C26BC" w:rsidP="006B6AD1">
      <w:pPr>
        <w:spacing w:line="312" w:lineRule="auto"/>
        <w:rPr>
          <w:rFonts w:ascii="Times New Roman" w:hAnsi="Times New Roman" w:cs="Times New Roman"/>
          <w:lang w:val="en-GB"/>
        </w:rPr>
      </w:pPr>
    </w:p>
    <w:p w14:paraId="6839CC5E" w14:textId="77777777" w:rsidR="001C26BC" w:rsidRDefault="001C26BC"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1C26BC" w14:paraId="75707003" w14:textId="77777777" w:rsidTr="00FF6F52">
        <w:tc>
          <w:tcPr>
            <w:tcW w:w="1818" w:type="dxa"/>
          </w:tcPr>
          <w:p w14:paraId="50ADE5E0" w14:textId="71C123F3"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1</w:t>
            </w:r>
          </w:p>
        </w:tc>
        <w:tc>
          <w:tcPr>
            <w:tcW w:w="9018" w:type="dxa"/>
          </w:tcPr>
          <w:p w14:paraId="3A58A2F5" w14:textId="6213739B"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Quản lý Lịch làm việc &amp; Ngày nghỉ (Work Calendar &amp; Leave Management)</w:t>
            </w:r>
          </w:p>
        </w:tc>
      </w:tr>
      <w:tr w:rsidR="001C26BC" w14:paraId="08748FC2" w14:textId="77777777" w:rsidTr="00FF6F52">
        <w:tc>
          <w:tcPr>
            <w:tcW w:w="1818" w:type="dxa"/>
          </w:tcPr>
          <w:p w14:paraId="75860937"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21C7300" w14:textId="6332B16F"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Thiết lập khung thời gian làm việc chuẩn của công ty để làm căn cứ tính toán Deadline tự động một cách chính xác.</w:t>
            </w:r>
          </w:p>
        </w:tc>
      </w:tr>
      <w:tr w:rsidR="001C26BC" w14:paraId="5359E9A5" w14:textId="77777777" w:rsidTr="00FF6F52">
        <w:tc>
          <w:tcPr>
            <w:tcW w:w="1818" w:type="dxa"/>
          </w:tcPr>
          <w:p w14:paraId="7ABBC743"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10D8419D" w14:textId="60E64672" w:rsidR="001C26BC" w:rsidRDefault="001C26BC" w:rsidP="006B6AD1">
            <w:pPr>
              <w:spacing w:after="120" w:line="312" w:lineRule="auto"/>
              <w:rPr>
                <w:rFonts w:ascii="Times New Roman" w:hAnsi="Times New Roman" w:cs="Times New Roman"/>
                <w:lang w:val="en-GB"/>
              </w:rPr>
            </w:pPr>
            <w:r w:rsidRPr="001C26BC">
              <w:rPr>
                <w:rFonts w:ascii="Times New Roman" w:hAnsi="Times New Roman" w:cs="Times New Roman"/>
              </w:rPr>
              <w:t>Lịch làm việc tiêu chuẩn (ví dụ: Thứ 2 - Thứ 6), Danh sách ngày lễ (Public Holidays), Đơn xin nghỉ phép của cá nhân đã được duyệt.</w:t>
            </w:r>
          </w:p>
        </w:tc>
      </w:tr>
      <w:tr w:rsidR="001C26BC" w:rsidRPr="001C26BC" w14:paraId="2E9AA2B1" w14:textId="77777777" w:rsidTr="00FF6F52">
        <w:tc>
          <w:tcPr>
            <w:tcW w:w="1818" w:type="dxa"/>
          </w:tcPr>
          <w:p w14:paraId="3B652EF7"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6D484398" w14:textId="3F74D181"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1.</w:t>
            </w:r>
            <w:r w:rsidRPr="0011566E">
              <w:rPr>
                <w:rFonts w:ascii="Times New Roman" w:hAnsi="Times New Roman" w:cs="Times New Roman"/>
                <w:b/>
                <w:bCs/>
              </w:rPr>
              <w:t>Loại trừ tự động (Date Exclusion):</w:t>
            </w:r>
            <w:r w:rsidRPr="0011566E">
              <w:rPr>
                <w:rFonts w:ascii="Times New Roman" w:hAnsi="Times New Roman" w:cs="Times New Roman"/>
              </w:rPr>
              <w:t xml:space="preserve"> Khi người dùng thiết lập "Thời gian thực hiện" là 5 ngày cho một Task bắt đầu từ thứ 6, hệ thống sẽ tự động tính Deadline vào thứ 5 tuần kế tiếp (bỏ qua Thứ 7, Chủ nhật).</w:t>
            </w:r>
          </w:p>
          <w:p w14:paraId="0856082C" w14:textId="6AD0EF68"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2.</w:t>
            </w:r>
            <w:r w:rsidRPr="0011566E">
              <w:rPr>
                <w:rFonts w:ascii="Times New Roman" w:hAnsi="Times New Roman" w:cs="Times New Roman"/>
                <w:b/>
                <w:bCs/>
              </w:rPr>
              <w:t>Tương tác với nghỉ phép:</w:t>
            </w:r>
            <w:r w:rsidRPr="0011566E">
              <w:rPr>
                <w:rFonts w:ascii="Times New Roman" w:hAnsi="Times New Roman" w:cs="Times New Roman"/>
              </w:rPr>
              <w:t xml:space="preserve"> Nếu một nhân sự có lịch nghỉ phép đã duyệt, hệ thống sẽ hiển thị cảnh báo khi Manager giao Task cho người đó trong khoảng thời gian nghỉ.</w:t>
            </w:r>
          </w:p>
          <w:p w14:paraId="78BE10E2" w14:textId="6D2EAE0C" w:rsidR="001C26BC" w:rsidRPr="001C26BC" w:rsidRDefault="0011566E" w:rsidP="006B6AD1">
            <w:pPr>
              <w:spacing w:after="120" w:line="312" w:lineRule="auto"/>
              <w:rPr>
                <w:rFonts w:ascii="Times New Roman" w:hAnsi="Times New Roman" w:cs="Times New Roman"/>
              </w:rPr>
            </w:pPr>
            <w:r>
              <w:rPr>
                <w:rFonts w:ascii="Times New Roman" w:hAnsi="Times New Roman" w:cs="Times New Roman"/>
                <w:b/>
                <w:bCs/>
              </w:rPr>
              <w:t>3.</w:t>
            </w:r>
            <w:r w:rsidRPr="0011566E">
              <w:rPr>
                <w:rFonts w:ascii="Times New Roman" w:hAnsi="Times New Roman" w:cs="Times New Roman"/>
                <w:b/>
                <w:bCs/>
              </w:rPr>
              <w:t>Tự động lùi tiến độ:</w:t>
            </w:r>
            <w:r w:rsidRPr="0011566E">
              <w:rPr>
                <w:rFonts w:ascii="Times New Roman" w:hAnsi="Times New Roman" w:cs="Times New Roman"/>
              </w:rPr>
              <w:t xml:space="preserve"> Nếu công ty cấu hình thêm một ngày nghỉ lễ đột xuất, hệ thống sẽ đưa ra gợi ý lùi Deadline cho tất cả các Task bị ảnh hưởng</w:t>
            </w:r>
            <w:r>
              <w:rPr>
                <w:rFonts w:ascii="Times New Roman" w:hAnsi="Times New Roman" w:cs="Times New Roman"/>
              </w:rPr>
              <w:t>.</w:t>
            </w:r>
          </w:p>
        </w:tc>
      </w:tr>
      <w:tr w:rsidR="001C26BC" w14:paraId="6A7503D8" w14:textId="77777777" w:rsidTr="00FF6F52">
        <w:tc>
          <w:tcPr>
            <w:tcW w:w="1818" w:type="dxa"/>
          </w:tcPr>
          <w:p w14:paraId="7D602C0D" w14:textId="77777777" w:rsidR="001C26BC" w:rsidRDefault="001C26BC"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6D86E110" w14:textId="4989226A" w:rsidR="001C26BC"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Lịch làm việc hệ thống được áp dụng cho toàn bộ các phép tính toán thời gian trên Gantt Chart và Grid View.</w:t>
            </w:r>
          </w:p>
        </w:tc>
      </w:tr>
    </w:tbl>
    <w:p w14:paraId="2F079362" w14:textId="30645EC7" w:rsidR="001C26BC" w:rsidRDefault="001C26BC" w:rsidP="006B6AD1">
      <w:pPr>
        <w:spacing w:line="312" w:lineRule="auto"/>
        <w:rPr>
          <w:rFonts w:ascii="Times New Roman" w:hAnsi="Times New Roman" w:cs="Times New Roman"/>
          <w:lang w:val="en-GB"/>
        </w:rPr>
      </w:pPr>
    </w:p>
    <w:p w14:paraId="71399176" w14:textId="77777777" w:rsidR="0011566E" w:rsidRPr="00F526CD" w:rsidRDefault="0011566E" w:rsidP="006B6AD1">
      <w:pPr>
        <w:spacing w:line="312" w:lineRule="auto"/>
        <w:rPr>
          <w:rFonts w:ascii="Times New Roman" w:hAnsi="Times New Roman" w:cs="Times New Roman"/>
          <w:b/>
          <w:bCs/>
          <w:lang w:val="en-GB"/>
        </w:rPr>
      </w:pPr>
      <w:r w:rsidRPr="00F526CD">
        <w:rPr>
          <w:rFonts w:ascii="Times New Roman" w:hAnsi="Times New Roman" w:cs="Times New Roman"/>
          <w:b/>
          <w:bCs/>
          <w:lang w:val="en-GB"/>
        </w:rPr>
        <w:t>MODULE 7: BÁO CÁO &amp; PHÂN TÍCH (REPORTING)</w:t>
      </w:r>
    </w:p>
    <w:tbl>
      <w:tblPr>
        <w:tblStyle w:val="TableGrid"/>
        <w:tblW w:w="0" w:type="auto"/>
        <w:tblLook w:val="04A0" w:firstRow="1" w:lastRow="0" w:firstColumn="1" w:lastColumn="0" w:noHBand="0" w:noVBand="1"/>
      </w:tblPr>
      <w:tblGrid>
        <w:gridCol w:w="1818"/>
        <w:gridCol w:w="9018"/>
      </w:tblGrid>
      <w:tr w:rsidR="0011566E" w14:paraId="070DE460" w14:textId="77777777" w:rsidTr="00FF6F52">
        <w:tc>
          <w:tcPr>
            <w:tcW w:w="1818" w:type="dxa"/>
          </w:tcPr>
          <w:p w14:paraId="0529AC9F" w14:textId="50408996"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2</w:t>
            </w:r>
          </w:p>
        </w:tc>
        <w:tc>
          <w:tcPr>
            <w:tcW w:w="9018" w:type="dxa"/>
          </w:tcPr>
          <w:p w14:paraId="2ACFF59A" w14:textId="717FB949"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Dashboard thời gian thực (Real-time Strategic Dashboard)</w:t>
            </w:r>
          </w:p>
        </w:tc>
      </w:tr>
      <w:tr w:rsidR="0011566E" w14:paraId="4D3B6157" w14:textId="77777777" w:rsidTr="00FF6F52">
        <w:tc>
          <w:tcPr>
            <w:tcW w:w="1818" w:type="dxa"/>
          </w:tcPr>
          <w:p w14:paraId="3AFED8AB"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5DCAEEE3" w14:textId="3594AC7C"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Hệ thống tự động tổng hợp dữ liệu từ tất cả các Workspace để hiển thị dưới dạng các biểu đồ trực quan, cho phép theo dõi tiến độ tổng thể mà không cần báo cáo thủ công.</w:t>
            </w:r>
          </w:p>
        </w:tc>
      </w:tr>
      <w:tr w:rsidR="0011566E" w14:paraId="145B547C" w14:textId="77777777" w:rsidTr="00FF6F52">
        <w:tc>
          <w:tcPr>
            <w:tcW w:w="1818" w:type="dxa"/>
          </w:tcPr>
          <w:p w14:paraId="7A122F80"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26B54D18" w14:textId="4FC84332"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Trạng thái Task, Deadline, % hoàn thành từ tất cả các dự án hiện hành.</w:t>
            </w:r>
          </w:p>
        </w:tc>
      </w:tr>
      <w:tr w:rsidR="0011566E" w:rsidRPr="001C26BC" w14:paraId="28250D36" w14:textId="77777777" w:rsidTr="00FF6F52">
        <w:tc>
          <w:tcPr>
            <w:tcW w:w="1818" w:type="dxa"/>
          </w:tcPr>
          <w:p w14:paraId="0EC4C675"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40B78761" w14:textId="506E6DFB"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1.</w:t>
            </w:r>
            <w:r w:rsidRPr="0011566E">
              <w:rPr>
                <w:rFonts w:ascii="Times New Roman" w:hAnsi="Times New Roman" w:cs="Times New Roman"/>
                <w:b/>
                <w:bCs/>
              </w:rPr>
              <w:t>Phân loại sức khỏe dự án (Project Health):</w:t>
            </w:r>
            <w:r w:rsidRPr="0011566E">
              <w:rPr>
                <w:rFonts w:ascii="Times New Roman" w:hAnsi="Times New Roman" w:cs="Times New Roman"/>
              </w:rPr>
              <w:t xml:space="preserve"> Hệ thống tự động gắn nhãn dựa trên thuật toán:</w:t>
            </w:r>
          </w:p>
          <w:p w14:paraId="5BD16024" w14:textId="77777777" w:rsidR="0011566E" w:rsidRPr="0011566E" w:rsidRDefault="0011566E" w:rsidP="006B6AD1">
            <w:pPr>
              <w:numPr>
                <w:ilvl w:val="0"/>
                <w:numId w:val="40"/>
              </w:numPr>
              <w:spacing w:after="120" w:line="312" w:lineRule="auto"/>
              <w:rPr>
                <w:rFonts w:ascii="Times New Roman" w:hAnsi="Times New Roman" w:cs="Times New Roman"/>
              </w:rPr>
            </w:pPr>
            <w:r w:rsidRPr="0011566E">
              <w:rPr>
                <w:rFonts w:ascii="Times New Roman" w:hAnsi="Times New Roman" w:cs="Times New Roman"/>
                <w:b/>
                <w:bCs/>
              </w:rPr>
              <w:t>On Track (Xanh):</w:t>
            </w:r>
            <w:r w:rsidRPr="0011566E">
              <w:rPr>
                <w:rFonts w:ascii="Times New Roman" w:hAnsi="Times New Roman" w:cs="Times New Roman"/>
              </w:rPr>
              <w:t xml:space="preserve"> Đúng tiến độ, không có Task găng bị trễ.</w:t>
            </w:r>
          </w:p>
          <w:p w14:paraId="0A621EFF" w14:textId="77777777" w:rsidR="0011566E" w:rsidRPr="0011566E" w:rsidRDefault="0011566E" w:rsidP="006B6AD1">
            <w:pPr>
              <w:numPr>
                <w:ilvl w:val="0"/>
                <w:numId w:val="40"/>
              </w:numPr>
              <w:spacing w:after="120" w:line="312" w:lineRule="auto"/>
              <w:rPr>
                <w:rFonts w:ascii="Times New Roman" w:hAnsi="Times New Roman" w:cs="Times New Roman"/>
              </w:rPr>
            </w:pPr>
            <w:r w:rsidRPr="0011566E">
              <w:rPr>
                <w:rFonts w:ascii="Times New Roman" w:hAnsi="Times New Roman" w:cs="Times New Roman"/>
                <w:b/>
                <w:bCs/>
              </w:rPr>
              <w:t>At Risk (Vàng):</w:t>
            </w:r>
            <w:r w:rsidRPr="0011566E">
              <w:rPr>
                <w:rFonts w:ascii="Times New Roman" w:hAnsi="Times New Roman" w:cs="Times New Roman"/>
              </w:rPr>
              <w:t xml:space="preserve"> Có Task bị chậm nhưng chưa ảnh hưởng đến Milestone chính.</w:t>
            </w:r>
          </w:p>
          <w:p w14:paraId="714BCEE9" w14:textId="77777777" w:rsidR="0011566E" w:rsidRPr="0011566E" w:rsidRDefault="0011566E" w:rsidP="006B6AD1">
            <w:pPr>
              <w:numPr>
                <w:ilvl w:val="0"/>
                <w:numId w:val="40"/>
              </w:numPr>
              <w:spacing w:after="120" w:line="312" w:lineRule="auto"/>
              <w:rPr>
                <w:rFonts w:ascii="Times New Roman" w:hAnsi="Times New Roman" w:cs="Times New Roman"/>
              </w:rPr>
            </w:pPr>
            <w:r w:rsidRPr="0011566E">
              <w:rPr>
                <w:rFonts w:ascii="Times New Roman" w:hAnsi="Times New Roman" w:cs="Times New Roman"/>
                <w:b/>
                <w:bCs/>
              </w:rPr>
              <w:t>Off Track (Đỏ):</w:t>
            </w:r>
            <w:r w:rsidRPr="0011566E">
              <w:rPr>
                <w:rFonts w:ascii="Times New Roman" w:hAnsi="Times New Roman" w:cs="Times New Roman"/>
              </w:rPr>
              <w:t xml:space="preserve"> Milestone chính bị trễ hoặc có xung đột nghiêm trọng về nguồn lực.</w:t>
            </w:r>
          </w:p>
          <w:p w14:paraId="044DBC48" w14:textId="54A854B0"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2.</w:t>
            </w:r>
            <w:r w:rsidRPr="0011566E">
              <w:rPr>
                <w:rFonts w:ascii="Times New Roman" w:hAnsi="Times New Roman" w:cs="Times New Roman"/>
                <w:b/>
                <w:bCs/>
              </w:rPr>
              <w:t>Thống kê Task (Task Velocity):</w:t>
            </w:r>
            <w:r w:rsidRPr="0011566E">
              <w:rPr>
                <w:rFonts w:ascii="Times New Roman" w:hAnsi="Times New Roman" w:cs="Times New Roman"/>
              </w:rPr>
              <w:t xml:space="preserve"> Tính toán tỷ lệ Task hoàn thành đúng hạn vs. Task bị trễ hạn theo biểu đồ tròn hoặc biểu đồ cột.</w:t>
            </w:r>
          </w:p>
          <w:p w14:paraId="2F1A89CB" w14:textId="224337DE" w:rsidR="0011566E" w:rsidRPr="001C26BC" w:rsidRDefault="0011566E" w:rsidP="006B6AD1">
            <w:pPr>
              <w:spacing w:after="120" w:line="312" w:lineRule="auto"/>
              <w:rPr>
                <w:rFonts w:ascii="Times New Roman" w:hAnsi="Times New Roman" w:cs="Times New Roman"/>
              </w:rPr>
            </w:pPr>
            <w:r>
              <w:rPr>
                <w:rFonts w:ascii="Times New Roman" w:hAnsi="Times New Roman" w:cs="Times New Roman"/>
                <w:b/>
                <w:bCs/>
              </w:rPr>
              <w:t>3.</w:t>
            </w:r>
            <w:r w:rsidRPr="0011566E">
              <w:rPr>
                <w:rFonts w:ascii="Times New Roman" w:hAnsi="Times New Roman" w:cs="Times New Roman"/>
                <w:b/>
                <w:bCs/>
              </w:rPr>
              <w:t>Tính năng Drill-down:</w:t>
            </w:r>
            <w:r w:rsidRPr="0011566E">
              <w:rPr>
                <w:rFonts w:ascii="Times New Roman" w:hAnsi="Times New Roman" w:cs="Times New Roman"/>
              </w:rPr>
              <w:t xml:space="preserve"> Cho phép người dùng click vào một biểu đồ (ví dụ: vùng màu Đỏ) để truy xuất ngay lập tức danh sách các dự án hoặc Task đang gặp vấn đề.</w:t>
            </w:r>
          </w:p>
        </w:tc>
      </w:tr>
      <w:tr w:rsidR="0011566E" w14:paraId="443C97A0" w14:textId="77777777" w:rsidTr="00FF6F52">
        <w:tc>
          <w:tcPr>
            <w:tcW w:w="1818" w:type="dxa"/>
          </w:tcPr>
          <w:p w14:paraId="307889A4"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1B4514D3" w14:textId="3F69ABE0"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Màn hình Dashboard trung tâm với các Widget biểu đồ có thể tùy chỉnh vị trí.</w:t>
            </w:r>
          </w:p>
        </w:tc>
      </w:tr>
    </w:tbl>
    <w:p w14:paraId="743D6F0E" w14:textId="77777777" w:rsidR="0011566E" w:rsidRDefault="0011566E" w:rsidP="006B6AD1">
      <w:pPr>
        <w:spacing w:line="312"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1818"/>
        <w:gridCol w:w="9018"/>
      </w:tblGrid>
      <w:tr w:rsidR="0011566E" w14:paraId="6EBE54EB" w14:textId="77777777" w:rsidTr="00FF6F52">
        <w:tc>
          <w:tcPr>
            <w:tcW w:w="1818" w:type="dxa"/>
          </w:tcPr>
          <w:p w14:paraId="73793449" w14:textId="016AA5D1"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3</w:t>
            </w:r>
          </w:p>
        </w:tc>
        <w:tc>
          <w:tcPr>
            <w:tcW w:w="9018" w:type="dxa"/>
          </w:tcPr>
          <w:p w14:paraId="0BD7BEC5" w14:textId="6736219E"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Báo cáo hiệu suất nhân sự và phòng ban (KPI Reporting)</w:t>
            </w:r>
          </w:p>
        </w:tc>
      </w:tr>
      <w:tr w:rsidR="0011566E" w14:paraId="5E4749C3" w14:textId="77777777" w:rsidTr="00FF6F52">
        <w:tc>
          <w:tcPr>
            <w:tcW w:w="1818" w:type="dxa"/>
          </w:tcPr>
          <w:p w14:paraId="16CCB4E8"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4644F3BC" w14:textId="1338EAA0"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Đo lường năng suất làm việc một cách định lượng và minh bạch dựa trên dữ liệu thực thi đã được lưu vết.</w:t>
            </w:r>
          </w:p>
        </w:tc>
      </w:tr>
      <w:tr w:rsidR="0011566E" w14:paraId="0543FC2A" w14:textId="77777777" w:rsidTr="00FF6F52">
        <w:tc>
          <w:tcPr>
            <w:tcW w:w="1818" w:type="dxa"/>
          </w:tcPr>
          <w:p w14:paraId="6FE5AF34"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97F5746" w14:textId="7A9E40D2"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Nhật ký lưu vết (Audit Log), lịch sử trạng thái Task, số lượng Task được giao và hoàn thành.</w:t>
            </w:r>
          </w:p>
        </w:tc>
      </w:tr>
      <w:tr w:rsidR="0011566E" w:rsidRPr="001C26BC" w14:paraId="3713D722" w14:textId="77777777" w:rsidTr="00FF6F52">
        <w:tc>
          <w:tcPr>
            <w:tcW w:w="1818" w:type="dxa"/>
          </w:tcPr>
          <w:p w14:paraId="1C2D81AB"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24ADBB00" w14:textId="16F67825"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1.</w:t>
            </w:r>
            <w:r w:rsidRPr="0011566E">
              <w:rPr>
                <w:rFonts w:ascii="Times New Roman" w:hAnsi="Times New Roman" w:cs="Times New Roman"/>
                <w:b/>
                <w:bCs/>
              </w:rPr>
              <w:t>Tính toán chỉ số KPI:</w:t>
            </w:r>
          </w:p>
          <w:p w14:paraId="37EBA3AD" w14:textId="77777777" w:rsidR="0011566E" w:rsidRPr="0011566E" w:rsidRDefault="0011566E" w:rsidP="006B6AD1">
            <w:pPr>
              <w:numPr>
                <w:ilvl w:val="0"/>
                <w:numId w:val="41"/>
              </w:numPr>
              <w:spacing w:after="120" w:line="312" w:lineRule="auto"/>
              <w:rPr>
                <w:rFonts w:ascii="Times New Roman" w:hAnsi="Times New Roman" w:cs="Times New Roman"/>
              </w:rPr>
            </w:pPr>
            <w:r w:rsidRPr="0011566E">
              <w:rPr>
                <w:rFonts w:ascii="Times New Roman" w:hAnsi="Times New Roman" w:cs="Times New Roman"/>
                <w:b/>
                <w:bCs/>
              </w:rPr>
              <w:t>Tỷ lệ đúng hạn (On-time Completion Rate):</w:t>
            </w:r>
            <w:r w:rsidRPr="0011566E">
              <w:rPr>
                <w:rFonts w:ascii="Times New Roman" w:hAnsi="Times New Roman" w:cs="Times New Roman"/>
              </w:rPr>
              <w:t xml:space="preserve"> Số lượng Task hoàn thành đúng hạn / Tổng số Task đã đóng.</w:t>
            </w:r>
          </w:p>
          <w:p w14:paraId="65F2F1EC" w14:textId="77777777" w:rsidR="0011566E" w:rsidRPr="0011566E" w:rsidRDefault="0011566E" w:rsidP="006B6AD1">
            <w:pPr>
              <w:numPr>
                <w:ilvl w:val="0"/>
                <w:numId w:val="41"/>
              </w:numPr>
              <w:spacing w:after="120" w:line="312" w:lineRule="auto"/>
              <w:rPr>
                <w:rFonts w:ascii="Times New Roman" w:hAnsi="Times New Roman" w:cs="Times New Roman"/>
              </w:rPr>
            </w:pPr>
            <w:r w:rsidRPr="0011566E">
              <w:rPr>
                <w:rFonts w:ascii="Times New Roman" w:hAnsi="Times New Roman" w:cs="Times New Roman"/>
                <w:b/>
                <w:bCs/>
              </w:rPr>
              <w:t>Khối lượng công việc (Throughput):</w:t>
            </w:r>
            <w:r w:rsidRPr="0011566E">
              <w:rPr>
                <w:rFonts w:ascii="Times New Roman" w:hAnsi="Times New Roman" w:cs="Times New Roman"/>
              </w:rPr>
              <w:t xml:space="preserve"> Số lượng Task xử lý trong một đơn vị thời gian (tuần/tháng).</w:t>
            </w:r>
          </w:p>
          <w:p w14:paraId="3437CEEA" w14:textId="77777777" w:rsidR="0011566E" w:rsidRPr="0011566E" w:rsidRDefault="0011566E" w:rsidP="006B6AD1">
            <w:pPr>
              <w:numPr>
                <w:ilvl w:val="0"/>
                <w:numId w:val="41"/>
              </w:numPr>
              <w:spacing w:after="120" w:line="312" w:lineRule="auto"/>
              <w:rPr>
                <w:rFonts w:ascii="Times New Roman" w:hAnsi="Times New Roman" w:cs="Times New Roman"/>
              </w:rPr>
            </w:pPr>
            <w:r w:rsidRPr="0011566E">
              <w:rPr>
                <w:rFonts w:ascii="Times New Roman" w:hAnsi="Times New Roman" w:cs="Times New Roman"/>
                <w:b/>
                <w:bCs/>
              </w:rPr>
              <w:t>Chỉ số kỷ luật:</w:t>
            </w:r>
            <w:r w:rsidRPr="0011566E">
              <w:rPr>
                <w:rFonts w:ascii="Times New Roman" w:hAnsi="Times New Roman" w:cs="Times New Roman"/>
              </w:rPr>
              <w:t xml:space="preserve"> Tần suất phải lùi Deadline và tính hợp lý của các lý do giải trình (được lấy từ Module 5).</w:t>
            </w:r>
          </w:p>
          <w:p w14:paraId="5C09BB3A" w14:textId="07A0929E"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2.</w:t>
            </w:r>
            <w:r w:rsidRPr="0011566E">
              <w:rPr>
                <w:rFonts w:ascii="Times New Roman" w:hAnsi="Times New Roman" w:cs="Times New Roman"/>
                <w:b/>
                <w:bCs/>
              </w:rPr>
              <w:t>So sánh liên phòng ban:</w:t>
            </w:r>
            <w:r w:rsidRPr="0011566E">
              <w:rPr>
                <w:rFonts w:ascii="Times New Roman" w:hAnsi="Times New Roman" w:cs="Times New Roman"/>
              </w:rPr>
              <w:t xml:space="preserve"> Tổng hợp KPI trung bình của các Workspace (Sales vs. Engineering vs. Marketing) để lãnh đạo có cái nhìn công bằng về hiệu quả giữa các bộ </w:t>
            </w:r>
            <w:r w:rsidRPr="0011566E">
              <w:rPr>
                <w:rFonts w:ascii="Times New Roman" w:hAnsi="Times New Roman" w:cs="Times New Roman"/>
              </w:rPr>
              <w:lastRenderedPageBreak/>
              <w:t>phận.</w:t>
            </w:r>
          </w:p>
          <w:p w14:paraId="23DB81EB" w14:textId="6251F4DA" w:rsidR="0011566E" w:rsidRPr="001C26BC" w:rsidRDefault="0011566E" w:rsidP="006B6AD1">
            <w:pPr>
              <w:spacing w:after="120" w:line="312" w:lineRule="auto"/>
              <w:rPr>
                <w:rFonts w:ascii="Times New Roman" w:hAnsi="Times New Roman" w:cs="Times New Roman"/>
              </w:rPr>
            </w:pPr>
          </w:p>
        </w:tc>
      </w:tr>
      <w:tr w:rsidR="0011566E" w14:paraId="625C9433" w14:textId="77777777" w:rsidTr="00FF6F52">
        <w:tc>
          <w:tcPr>
            <w:tcW w:w="1818" w:type="dxa"/>
          </w:tcPr>
          <w:p w14:paraId="0F310720"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Đầu ra</w:t>
            </w:r>
          </w:p>
        </w:tc>
        <w:tc>
          <w:tcPr>
            <w:tcW w:w="9018" w:type="dxa"/>
          </w:tcPr>
          <w:p w14:paraId="66EB0CF2" w14:textId="648F885A"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Bảng xếp hạng năng suất và báo cáo chi tiết cá nhân dưới dạng bảng (Grid) hoặc biểu đồ radar.</w:t>
            </w:r>
          </w:p>
        </w:tc>
      </w:tr>
    </w:tbl>
    <w:p w14:paraId="08249A52" w14:textId="77777777" w:rsidR="0011566E" w:rsidRDefault="0011566E" w:rsidP="006B6AD1">
      <w:pPr>
        <w:spacing w:line="312" w:lineRule="auto"/>
        <w:rPr>
          <w:rFonts w:ascii="Times New Roman" w:hAnsi="Times New Roman" w:cs="Times New Roman"/>
          <w:lang w:val="en-GB"/>
        </w:rPr>
      </w:pPr>
    </w:p>
    <w:p w14:paraId="7A1AC439" w14:textId="5BB47003" w:rsidR="0011566E" w:rsidRDefault="0011566E" w:rsidP="006B6AD1">
      <w:pPr>
        <w:spacing w:line="312" w:lineRule="auto"/>
        <w:rPr>
          <w:rFonts w:ascii="Times New Roman" w:hAnsi="Times New Roman" w:cs="Times New Roman"/>
          <w:b/>
          <w:bCs/>
        </w:rPr>
      </w:pPr>
      <w:r w:rsidRPr="0011566E">
        <w:rPr>
          <w:rFonts w:ascii="Times New Roman" w:hAnsi="Times New Roman" w:cs="Times New Roman"/>
          <w:b/>
          <w:bCs/>
        </w:rPr>
        <w:t>MODULE 8: TÍCH HỢP, LIÊN THÔNG &amp; BẢO MẬT (SYSTEM &amp; SECURITY)</w:t>
      </w:r>
    </w:p>
    <w:tbl>
      <w:tblPr>
        <w:tblStyle w:val="TableGrid"/>
        <w:tblW w:w="0" w:type="auto"/>
        <w:tblLook w:val="04A0" w:firstRow="1" w:lastRow="0" w:firstColumn="1" w:lastColumn="0" w:noHBand="0" w:noVBand="1"/>
      </w:tblPr>
      <w:tblGrid>
        <w:gridCol w:w="1818"/>
        <w:gridCol w:w="9018"/>
      </w:tblGrid>
      <w:tr w:rsidR="0011566E" w14:paraId="71C9B55C" w14:textId="77777777" w:rsidTr="00FF6F52">
        <w:tc>
          <w:tcPr>
            <w:tcW w:w="1818" w:type="dxa"/>
          </w:tcPr>
          <w:p w14:paraId="1DACBE71" w14:textId="69667F88"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4</w:t>
            </w:r>
          </w:p>
        </w:tc>
        <w:tc>
          <w:tcPr>
            <w:tcW w:w="9018" w:type="dxa"/>
          </w:tcPr>
          <w:p w14:paraId="0712A828" w14:textId="75D81E52"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Tích hợp CRM &amp; Hệ thống Hợp đồng (CRM/Contract Integration)</w:t>
            </w:r>
          </w:p>
        </w:tc>
      </w:tr>
      <w:tr w:rsidR="0011566E" w14:paraId="439A0111" w14:textId="77777777" w:rsidTr="00FF6F52">
        <w:tc>
          <w:tcPr>
            <w:tcW w:w="1818" w:type="dxa"/>
          </w:tcPr>
          <w:p w14:paraId="623F786A"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37FB6D39" w14:textId="153FE9B0"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Tự động hóa luồng dữ liệu từ giai đoạn bán hàng sang giai đoạn thực thi dự án, đảm bảo thông tin nhất quán và không sai lệch.</w:t>
            </w:r>
          </w:p>
        </w:tc>
      </w:tr>
      <w:tr w:rsidR="0011566E" w14:paraId="1BAB48DE" w14:textId="77777777" w:rsidTr="00FF6F52">
        <w:tc>
          <w:tcPr>
            <w:tcW w:w="1818" w:type="dxa"/>
          </w:tcPr>
          <w:p w14:paraId="0627CF75"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04E6CA8" w14:textId="0846700E"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Webhook hoặc tín hiệu API từ hệ thống CRM/Hợp đồng (ví dụ: khi hợp đồng chuyển trạng thái "Đã ký").</w:t>
            </w:r>
          </w:p>
        </w:tc>
      </w:tr>
      <w:tr w:rsidR="0011566E" w:rsidRPr="001C26BC" w14:paraId="32BDAA72" w14:textId="77777777" w:rsidTr="00FF6F52">
        <w:tc>
          <w:tcPr>
            <w:tcW w:w="1818" w:type="dxa"/>
          </w:tcPr>
          <w:p w14:paraId="15172C57"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6DBC3D96" w14:textId="54AB838B"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1.</w:t>
            </w:r>
            <w:r w:rsidRPr="0011566E">
              <w:rPr>
                <w:rFonts w:ascii="Times New Roman" w:hAnsi="Times New Roman" w:cs="Times New Roman"/>
                <w:b/>
                <w:bCs/>
              </w:rPr>
              <w:t>Tiếp nhận dữ liệu:</w:t>
            </w:r>
            <w:r w:rsidRPr="0011566E">
              <w:rPr>
                <w:rFonts w:ascii="Times New Roman" w:hAnsi="Times New Roman" w:cs="Times New Roman"/>
              </w:rPr>
              <w:t xml:space="preserve"> Hệ thống nhận gói dữ liệu (JSON) chứa: Tên khách hàng, mã hợp đồng, giá trị, thời hạn cam kết, yêu cầu kỹ thuật đính kèm.</w:t>
            </w:r>
          </w:p>
          <w:p w14:paraId="699393BC" w14:textId="66999819"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2.</w:t>
            </w:r>
            <w:r w:rsidRPr="0011566E">
              <w:rPr>
                <w:rFonts w:ascii="Times New Roman" w:hAnsi="Times New Roman" w:cs="Times New Roman"/>
                <w:b/>
                <w:bCs/>
              </w:rPr>
              <w:t>Khởi tạo tự động:</w:t>
            </w:r>
            <w:r w:rsidRPr="0011566E">
              <w:rPr>
                <w:rFonts w:ascii="Times New Roman" w:hAnsi="Times New Roman" w:cs="Times New Roman"/>
              </w:rPr>
              <w:t xml:space="preserve"> Hệ thống tự động tạo dự án mới trong Workspace tương ứng (ví dụ: Workspace Triển khai).</w:t>
            </w:r>
          </w:p>
          <w:p w14:paraId="5D977108" w14:textId="2C1E87D3"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3.</w:t>
            </w:r>
            <w:r w:rsidRPr="0011566E">
              <w:rPr>
                <w:rFonts w:ascii="Times New Roman" w:hAnsi="Times New Roman" w:cs="Times New Roman"/>
                <w:b/>
                <w:bCs/>
              </w:rPr>
              <w:t>Kế thừa thông tin:</w:t>
            </w:r>
            <w:r w:rsidRPr="0011566E">
              <w:rPr>
                <w:rFonts w:ascii="Times New Roman" w:hAnsi="Times New Roman" w:cs="Times New Roman"/>
              </w:rPr>
              <w:t xml:space="preserve"> Toàn bộ file đính kèm từ CRM được tự động chuyển vào thư mục tài liệu của dự án mới.</w:t>
            </w:r>
          </w:p>
          <w:p w14:paraId="140584A0" w14:textId="2C6D1709" w:rsidR="0011566E" w:rsidRPr="001C26BC" w:rsidRDefault="0011566E" w:rsidP="006B6AD1">
            <w:pPr>
              <w:spacing w:after="120" w:line="312" w:lineRule="auto"/>
              <w:rPr>
                <w:rFonts w:ascii="Times New Roman" w:hAnsi="Times New Roman" w:cs="Times New Roman"/>
              </w:rPr>
            </w:pPr>
            <w:r>
              <w:rPr>
                <w:rFonts w:ascii="Times New Roman" w:hAnsi="Times New Roman" w:cs="Times New Roman"/>
                <w:b/>
                <w:bCs/>
              </w:rPr>
              <w:t>4.</w:t>
            </w:r>
            <w:r w:rsidRPr="0011566E">
              <w:rPr>
                <w:rFonts w:ascii="Times New Roman" w:hAnsi="Times New Roman" w:cs="Times New Roman"/>
                <w:b/>
                <w:bCs/>
              </w:rPr>
              <w:t>Ràng buộc (Business Rule):</w:t>
            </w:r>
            <w:r w:rsidRPr="0011566E">
              <w:rPr>
                <w:rFonts w:ascii="Times New Roman" w:hAnsi="Times New Roman" w:cs="Times New Roman"/>
              </w:rPr>
              <w:t xml:space="preserve"> Nếu mã dự án đã tồn tại hoặc dữ liệu thiếu các trường bắt buộc (như ngày kết thúc cam kết), hệ thống sẽ đẩy vào hàng đợi "Chờ xử lý" và báo lỗi cho Admin.</w:t>
            </w:r>
          </w:p>
        </w:tc>
      </w:tr>
      <w:tr w:rsidR="0011566E" w14:paraId="693CAB88" w14:textId="77777777" w:rsidTr="00FF6F52">
        <w:tc>
          <w:tcPr>
            <w:tcW w:w="1818" w:type="dxa"/>
          </w:tcPr>
          <w:p w14:paraId="3140935C"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1561EFE4" w14:textId="74B8ACF6"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Dự án mới xuất hiện trên hệ thống với đầy đủ bối cảnh từ bộ phận Sales mà không cần nhập liệu lại.</w:t>
            </w:r>
          </w:p>
        </w:tc>
      </w:tr>
    </w:tbl>
    <w:p w14:paraId="1E92C94B" w14:textId="77777777" w:rsidR="0011566E" w:rsidRDefault="0011566E" w:rsidP="006B6AD1">
      <w:pPr>
        <w:spacing w:line="312" w:lineRule="auto"/>
        <w:rPr>
          <w:rFonts w:ascii="Times New Roman" w:hAnsi="Times New Roman" w:cs="Times New Roman"/>
          <w:b/>
          <w:bCs/>
          <w:lang w:val="en-GB"/>
        </w:rPr>
      </w:pPr>
    </w:p>
    <w:p w14:paraId="4314A463" w14:textId="77777777" w:rsidR="0011566E" w:rsidRDefault="0011566E" w:rsidP="006B6AD1">
      <w:pPr>
        <w:spacing w:line="312" w:lineRule="auto"/>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818"/>
        <w:gridCol w:w="9018"/>
      </w:tblGrid>
      <w:tr w:rsidR="0011566E" w14:paraId="73484257" w14:textId="77777777" w:rsidTr="00FF6F52">
        <w:tc>
          <w:tcPr>
            <w:tcW w:w="1818" w:type="dxa"/>
          </w:tcPr>
          <w:p w14:paraId="6D473ADC" w14:textId="3FDF7811"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5</w:t>
            </w:r>
          </w:p>
        </w:tc>
        <w:tc>
          <w:tcPr>
            <w:tcW w:w="9018" w:type="dxa"/>
          </w:tcPr>
          <w:p w14:paraId="60A9F5D1" w14:textId="18B816FB"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Đăng nhập một lần (Single Sign-On - SSO)</w:t>
            </w:r>
          </w:p>
        </w:tc>
      </w:tr>
      <w:tr w:rsidR="0011566E" w14:paraId="44FB3591" w14:textId="77777777" w:rsidTr="00FF6F52">
        <w:tc>
          <w:tcPr>
            <w:tcW w:w="1818" w:type="dxa"/>
          </w:tcPr>
          <w:p w14:paraId="362607A1"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6BFF876C" w14:textId="6B92D33E"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Cho phép nhân viên sử dụng duy nhất một tài khoản email công ty (Google Workspace hoặc Microsoft Azure AD) để truy cập hệ thống, tăng tính bảo mật và tiện dụng.</w:t>
            </w:r>
          </w:p>
        </w:tc>
      </w:tr>
      <w:tr w:rsidR="0011566E" w14:paraId="65395689" w14:textId="77777777" w:rsidTr="00FF6F52">
        <w:tc>
          <w:tcPr>
            <w:tcW w:w="1818" w:type="dxa"/>
          </w:tcPr>
          <w:p w14:paraId="7442D4EA"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42EEFBA9" w14:textId="171B2BBD"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Thông tin tài khoản email doanh nghiệp của người dùng qua giao thức OAuth2 hoặc SAML 2.0.</w:t>
            </w:r>
          </w:p>
        </w:tc>
      </w:tr>
      <w:tr w:rsidR="0011566E" w:rsidRPr="001C26BC" w14:paraId="5A639E3C" w14:textId="77777777" w:rsidTr="00FF6F52">
        <w:tc>
          <w:tcPr>
            <w:tcW w:w="1818" w:type="dxa"/>
          </w:tcPr>
          <w:p w14:paraId="63B9C54C"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6EC1C5CC" w14:textId="68B58696"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1.</w:t>
            </w:r>
            <w:r w:rsidRPr="0011566E">
              <w:rPr>
                <w:rFonts w:ascii="Times New Roman" w:hAnsi="Times New Roman" w:cs="Times New Roman"/>
                <w:b/>
                <w:bCs/>
              </w:rPr>
              <w:t>Xác thực (Authentication):</w:t>
            </w:r>
            <w:r w:rsidRPr="0011566E">
              <w:rPr>
                <w:rFonts w:ascii="Times New Roman" w:hAnsi="Times New Roman" w:cs="Times New Roman"/>
              </w:rPr>
              <w:t xml:space="preserve"> Khi người dùng nhấn "Đăng nhập bằng Email Công ty", hệ thống chuyển hướng đến trình xác thực của nhà cung cấp (Google/Microsoft).</w:t>
            </w:r>
          </w:p>
          <w:p w14:paraId="1ACE09D7" w14:textId="5130DC0E" w:rsidR="0011566E" w:rsidRPr="0011566E" w:rsidRDefault="0011566E" w:rsidP="006B6AD1">
            <w:pPr>
              <w:spacing w:after="120" w:line="312" w:lineRule="auto"/>
              <w:rPr>
                <w:rFonts w:ascii="Times New Roman" w:hAnsi="Times New Roman" w:cs="Times New Roman"/>
              </w:rPr>
            </w:pPr>
            <w:r>
              <w:rPr>
                <w:rFonts w:ascii="Times New Roman" w:hAnsi="Times New Roman" w:cs="Times New Roman"/>
                <w:b/>
                <w:bCs/>
              </w:rPr>
              <w:t>2.</w:t>
            </w:r>
            <w:r w:rsidRPr="0011566E">
              <w:rPr>
                <w:rFonts w:ascii="Times New Roman" w:hAnsi="Times New Roman" w:cs="Times New Roman"/>
                <w:b/>
                <w:bCs/>
              </w:rPr>
              <w:t>Định danh (Identification):</w:t>
            </w:r>
            <w:r w:rsidRPr="0011566E">
              <w:rPr>
                <w:rFonts w:ascii="Times New Roman" w:hAnsi="Times New Roman" w:cs="Times New Roman"/>
              </w:rPr>
              <w:t xml:space="preserve"> Sau khi xác thực thành công, nhà cung cấp gửi về một "Token". Hệ thống kiểm tra email này có trong danh sách nhân sự được cấp phép hay </w:t>
            </w:r>
            <w:r w:rsidRPr="0011566E">
              <w:rPr>
                <w:rFonts w:ascii="Times New Roman" w:hAnsi="Times New Roman" w:cs="Times New Roman"/>
              </w:rPr>
              <w:lastRenderedPageBreak/>
              <w:t>không.</w:t>
            </w:r>
          </w:p>
          <w:p w14:paraId="219E8BBD" w14:textId="12702E38" w:rsidR="0011566E" w:rsidRPr="001C26BC" w:rsidRDefault="0011566E" w:rsidP="006B6AD1">
            <w:pPr>
              <w:spacing w:after="120" w:line="312" w:lineRule="auto"/>
              <w:rPr>
                <w:rFonts w:ascii="Times New Roman" w:hAnsi="Times New Roman" w:cs="Times New Roman"/>
              </w:rPr>
            </w:pPr>
            <w:r>
              <w:rPr>
                <w:rFonts w:ascii="Times New Roman" w:hAnsi="Times New Roman" w:cs="Times New Roman"/>
                <w:b/>
                <w:bCs/>
              </w:rPr>
              <w:t>3.</w:t>
            </w:r>
            <w:r w:rsidRPr="0011566E">
              <w:rPr>
                <w:rFonts w:ascii="Times New Roman" w:hAnsi="Times New Roman" w:cs="Times New Roman"/>
                <w:b/>
                <w:bCs/>
              </w:rPr>
              <w:t>Duy trì phiên:</w:t>
            </w:r>
            <w:r w:rsidRPr="0011566E">
              <w:rPr>
                <w:rFonts w:ascii="Times New Roman" w:hAnsi="Times New Roman" w:cs="Times New Roman"/>
              </w:rPr>
              <w:t xml:space="preserve"> Hệ thống tạo phiên làm việc và tự động đồng bộ ảnh đại diện, tên hiển thị từ email công ty.</w:t>
            </w:r>
          </w:p>
        </w:tc>
      </w:tr>
      <w:tr w:rsidR="0011566E" w14:paraId="0AD82137" w14:textId="77777777" w:rsidTr="00FF6F52">
        <w:tc>
          <w:tcPr>
            <w:tcW w:w="1818" w:type="dxa"/>
          </w:tcPr>
          <w:p w14:paraId="3ABA5610"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lastRenderedPageBreak/>
              <w:t>Đầu ra</w:t>
            </w:r>
          </w:p>
        </w:tc>
        <w:tc>
          <w:tcPr>
            <w:tcW w:w="9018" w:type="dxa"/>
          </w:tcPr>
          <w:p w14:paraId="19847DBB" w14:textId="6085F7D3" w:rsidR="0011566E" w:rsidRDefault="0011566E" w:rsidP="006B6AD1">
            <w:pPr>
              <w:spacing w:after="120" w:line="312" w:lineRule="auto"/>
              <w:rPr>
                <w:rFonts w:ascii="Times New Roman" w:hAnsi="Times New Roman" w:cs="Times New Roman"/>
                <w:lang w:val="en-GB"/>
              </w:rPr>
            </w:pPr>
            <w:r w:rsidRPr="0011566E">
              <w:rPr>
                <w:rFonts w:ascii="Times New Roman" w:hAnsi="Times New Roman" w:cs="Times New Roman"/>
              </w:rPr>
              <w:t>Truy cập hệ thống thành công mà không cần tạo/nhớ thêm mật khẩu mới.</w:t>
            </w:r>
          </w:p>
        </w:tc>
      </w:tr>
    </w:tbl>
    <w:p w14:paraId="53CACF86" w14:textId="77777777" w:rsidR="0011566E" w:rsidRDefault="0011566E" w:rsidP="006B6AD1">
      <w:pPr>
        <w:spacing w:line="312" w:lineRule="auto"/>
        <w:rPr>
          <w:rFonts w:ascii="Times New Roman" w:hAnsi="Times New Roman" w:cs="Times New Roman"/>
          <w:b/>
          <w:bCs/>
          <w:lang w:val="en-GB"/>
        </w:rPr>
      </w:pPr>
    </w:p>
    <w:p w14:paraId="0BAC6865" w14:textId="77777777" w:rsidR="0011566E" w:rsidRDefault="0011566E" w:rsidP="006B6AD1">
      <w:pPr>
        <w:spacing w:line="312" w:lineRule="auto"/>
        <w:rPr>
          <w:rFonts w:ascii="Times New Roman" w:hAnsi="Times New Roman" w:cs="Times New Roman"/>
          <w:b/>
          <w:bCs/>
          <w:lang w:val="en-GB"/>
        </w:rPr>
      </w:pPr>
    </w:p>
    <w:tbl>
      <w:tblPr>
        <w:tblStyle w:val="TableGrid"/>
        <w:tblW w:w="0" w:type="auto"/>
        <w:tblLook w:val="04A0" w:firstRow="1" w:lastRow="0" w:firstColumn="1" w:lastColumn="0" w:noHBand="0" w:noVBand="1"/>
      </w:tblPr>
      <w:tblGrid>
        <w:gridCol w:w="1818"/>
        <w:gridCol w:w="9018"/>
      </w:tblGrid>
      <w:tr w:rsidR="0011566E" w14:paraId="7C5DCC99" w14:textId="77777777" w:rsidTr="00FF6F52">
        <w:tc>
          <w:tcPr>
            <w:tcW w:w="1818" w:type="dxa"/>
          </w:tcPr>
          <w:p w14:paraId="3AAD163D" w14:textId="2EC9736F"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FR-2</w:t>
            </w:r>
            <w:r>
              <w:rPr>
                <w:rFonts w:ascii="Times New Roman" w:hAnsi="Times New Roman" w:cs="Times New Roman"/>
                <w:lang w:val="en-GB"/>
              </w:rPr>
              <w:t>6</w:t>
            </w:r>
          </w:p>
        </w:tc>
        <w:tc>
          <w:tcPr>
            <w:tcW w:w="9018" w:type="dxa"/>
          </w:tcPr>
          <w:p w14:paraId="1D3B05E4" w14:textId="31E51402" w:rsidR="0011566E" w:rsidRDefault="006B6AD1" w:rsidP="006B6AD1">
            <w:pPr>
              <w:spacing w:after="120" w:line="312" w:lineRule="auto"/>
              <w:rPr>
                <w:rFonts w:ascii="Times New Roman" w:hAnsi="Times New Roman" w:cs="Times New Roman"/>
                <w:lang w:val="en-GB"/>
              </w:rPr>
            </w:pPr>
            <w:r w:rsidRPr="006B6AD1">
              <w:rPr>
                <w:rFonts w:ascii="Times New Roman" w:hAnsi="Times New Roman" w:cs="Times New Roman"/>
              </w:rPr>
              <w:t>Phân quyền vai trò chi tiết (Role-Based Access Control - RBAC)</w:t>
            </w:r>
          </w:p>
        </w:tc>
      </w:tr>
      <w:tr w:rsidR="0011566E" w14:paraId="23D1F747" w14:textId="77777777" w:rsidTr="00FF6F52">
        <w:tc>
          <w:tcPr>
            <w:tcW w:w="1818" w:type="dxa"/>
          </w:tcPr>
          <w:p w14:paraId="357F0271"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Mục đích</w:t>
            </w:r>
          </w:p>
        </w:tc>
        <w:tc>
          <w:tcPr>
            <w:tcW w:w="9018" w:type="dxa"/>
          </w:tcPr>
          <w:p w14:paraId="648D8270" w14:textId="5E842267" w:rsidR="0011566E" w:rsidRDefault="006B6AD1" w:rsidP="006B6AD1">
            <w:pPr>
              <w:spacing w:after="120" w:line="312" w:lineRule="auto"/>
              <w:rPr>
                <w:rFonts w:ascii="Times New Roman" w:hAnsi="Times New Roman" w:cs="Times New Roman"/>
                <w:lang w:val="en-GB"/>
              </w:rPr>
            </w:pPr>
            <w:r w:rsidRPr="006B6AD1">
              <w:rPr>
                <w:rFonts w:ascii="Times New Roman" w:hAnsi="Times New Roman" w:cs="Times New Roman"/>
              </w:rPr>
              <w:t>Kiểm soát quyền hạn truy cập và thao tác của người dùng đến từng cấp độ nhỏ nhất (trường dữ liệu), đảm bảo tính bảo mật nội bộ.</w:t>
            </w:r>
          </w:p>
        </w:tc>
      </w:tr>
      <w:tr w:rsidR="0011566E" w14:paraId="2E40DAA0" w14:textId="77777777" w:rsidTr="00FF6F52">
        <w:tc>
          <w:tcPr>
            <w:tcW w:w="1818" w:type="dxa"/>
          </w:tcPr>
          <w:p w14:paraId="49082A8C"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vào</w:t>
            </w:r>
          </w:p>
        </w:tc>
        <w:tc>
          <w:tcPr>
            <w:tcW w:w="9018" w:type="dxa"/>
          </w:tcPr>
          <w:p w14:paraId="595508D6" w14:textId="0C90017D" w:rsidR="0011566E" w:rsidRDefault="006B6AD1" w:rsidP="006B6AD1">
            <w:pPr>
              <w:spacing w:after="120" w:line="312" w:lineRule="auto"/>
              <w:rPr>
                <w:rFonts w:ascii="Times New Roman" w:hAnsi="Times New Roman" w:cs="Times New Roman"/>
                <w:lang w:val="en-GB"/>
              </w:rPr>
            </w:pPr>
            <w:r w:rsidRPr="006B6AD1">
              <w:rPr>
                <w:rFonts w:ascii="Times New Roman" w:hAnsi="Times New Roman" w:cs="Times New Roman"/>
              </w:rPr>
              <w:t>Ma trận phân quyền (Role Matrix) do Admin thiết lập cho các vai trò: Admin, Manager, Member, Viewer.</w:t>
            </w:r>
          </w:p>
        </w:tc>
      </w:tr>
      <w:tr w:rsidR="0011566E" w:rsidRPr="001C26BC" w14:paraId="0493D33B" w14:textId="77777777" w:rsidTr="00FF6F52">
        <w:tc>
          <w:tcPr>
            <w:tcW w:w="1818" w:type="dxa"/>
          </w:tcPr>
          <w:p w14:paraId="091000A6"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Quy trình xử lý</w:t>
            </w:r>
          </w:p>
        </w:tc>
        <w:tc>
          <w:tcPr>
            <w:tcW w:w="9018" w:type="dxa"/>
          </w:tcPr>
          <w:p w14:paraId="122B6D8F" w14:textId="07BAFAF7" w:rsidR="006B6AD1" w:rsidRPr="006B6AD1" w:rsidRDefault="006B6AD1" w:rsidP="006B6AD1">
            <w:pPr>
              <w:spacing w:after="120" w:line="312" w:lineRule="auto"/>
              <w:rPr>
                <w:rFonts w:ascii="Times New Roman" w:hAnsi="Times New Roman" w:cs="Times New Roman"/>
              </w:rPr>
            </w:pPr>
            <w:r>
              <w:rPr>
                <w:rFonts w:ascii="Times New Roman" w:hAnsi="Times New Roman" w:cs="Times New Roman"/>
                <w:b/>
                <w:bCs/>
              </w:rPr>
              <w:t>1.</w:t>
            </w:r>
            <w:r w:rsidRPr="006B6AD1">
              <w:rPr>
                <w:rFonts w:ascii="Times New Roman" w:hAnsi="Times New Roman" w:cs="Times New Roman"/>
                <w:b/>
                <w:bCs/>
              </w:rPr>
              <w:t>Phân quyền cấp Workspace/Project:</w:t>
            </w:r>
            <w:r w:rsidRPr="006B6AD1">
              <w:rPr>
                <w:rFonts w:ascii="Times New Roman" w:hAnsi="Times New Roman" w:cs="Times New Roman"/>
              </w:rPr>
              <w:t xml:space="preserve"> Quyết định ai được vào xem dự án nào.</w:t>
            </w:r>
          </w:p>
          <w:p w14:paraId="2716AF56" w14:textId="3755F2A2" w:rsidR="006B6AD1" w:rsidRPr="006B6AD1" w:rsidRDefault="006B6AD1" w:rsidP="006B6AD1">
            <w:pPr>
              <w:spacing w:after="120" w:line="312" w:lineRule="auto"/>
              <w:rPr>
                <w:rFonts w:ascii="Times New Roman" w:hAnsi="Times New Roman" w:cs="Times New Roman"/>
              </w:rPr>
            </w:pPr>
            <w:r>
              <w:rPr>
                <w:rFonts w:ascii="Times New Roman" w:hAnsi="Times New Roman" w:cs="Times New Roman"/>
                <w:b/>
                <w:bCs/>
              </w:rPr>
              <w:t>2.</w:t>
            </w:r>
            <w:r w:rsidRPr="006B6AD1">
              <w:rPr>
                <w:rFonts w:ascii="Times New Roman" w:hAnsi="Times New Roman" w:cs="Times New Roman"/>
                <w:b/>
                <w:bCs/>
              </w:rPr>
              <w:t>Bảo mật cấp trường dữ liệu (Field-level Security):</w:t>
            </w:r>
          </w:p>
          <w:p w14:paraId="2C514C69" w14:textId="77777777" w:rsidR="006B6AD1" w:rsidRPr="006B6AD1" w:rsidRDefault="006B6AD1" w:rsidP="006B6AD1">
            <w:pPr>
              <w:numPr>
                <w:ilvl w:val="0"/>
                <w:numId w:val="42"/>
              </w:numPr>
              <w:spacing w:after="120" w:line="312" w:lineRule="auto"/>
              <w:rPr>
                <w:rFonts w:ascii="Times New Roman" w:hAnsi="Times New Roman" w:cs="Times New Roman"/>
              </w:rPr>
            </w:pPr>
            <w:r w:rsidRPr="006B6AD1">
              <w:rPr>
                <w:rFonts w:ascii="Times New Roman" w:hAnsi="Times New Roman" w:cs="Times New Roman"/>
                <w:b/>
                <w:bCs/>
              </w:rPr>
              <w:t>Ví dụ:</w:t>
            </w:r>
            <w:r w:rsidRPr="006B6AD1">
              <w:rPr>
                <w:rFonts w:ascii="Times New Roman" w:hAnsi="Times New Roman" w:cs="Times New Roman"/>
              </w:rPr>
              <w:t xml:space="preserve"> Trong cùng một Task, bộ phận Kỹ thuật có thể sửa "Trạng thái", nhưng chỉ bộ phận Tài chính/Manager mới được thấy và sửa trường "Ngân sách/Chi phí".</w:t>
            </w:r>
          </w:p>
          <w:p w14:paraId="45ED2DA3" w14:textId="77777777" w:rsidR="006B6AD1" w:rsidRPr="006B6AD1" w:rsidRDefault="006B6AD1" w:rsidP="006B6AD1">
            <w:pPr>
              <w:numPr>
                <w:ilvl w:val="0"/>
                <w:numId w:val="42"/>
              </w:numPr>
              <w:spacing w:after="120" w:line="312" w:lineRule="auto"/>
              <w:rPr>
                <w:rFonts w:ascii="Times New Roman" w:hAnsi="Times New Roman" w:cs="Times New Roman"/>
              </w:rPr>
            </w:pPr>
            <w:r w:rsidRPr="006B6AD1">
              <w:rPr>
                <w:rFonts w:ascii="Times New Roman" w:hAnsi="Times New Roman" w:cs="Times New Roman"/>
              </w:rPr>
              <w:t>Các trường nhạy cảm sẽ bị ẩn (Hidden) hoặc ở chế độ chỉ đọc (Read-only) dựa trên vai trò của người dùng.</w:t>
            </w:r>
          </w:p>
          <w:p w14:paraId="36FCA9B8" w14:textId="13425977" w:rsidR="006B6AD1" w:rsidRPr="006B6AD1" w:rsidRDefault="006B6AD1" w:rsidP="006B6AD1">
            <w:pPr>
              <w:spacing w:after="120" w:line="312" w:lineRule="auto"/>
              <w:rPr>
                <w:rFonts w:ascii="Times New Roman" w:hAnsi="Times New Roman" w:cs="Times New Roman"/>
              </w:rPr>
            </w:pPr>
            <w:r w:rsidRPr="006B6AD1">
              <w:rPr>
                <w:rFonts w:ascii="Times New Roman" w:hAnsi="Times New Roman" w:cs="Times New Roman"/>
              </w:rPr>
              <w:t xml:space="preserve"> </w:t>
            </w:r>
            <w:r>
              <w:rPr>
                <w:rFonts w:ascii="Times New Roman" w:hAnsi="Times New Roman" w:cs="Times New Roman"/>
              </w:rPr>
              <w:t>3.</w:t>
            </w:r>
            <w:r w:rsidRPr="006B6AD1">
              <w:rPr>
                <w:rFonts w:ascii="Times New Roman" w:hAnsi="Times New Roman" w:cs="Times New Roman"/>
                <w:b/>
                <w:bCs/>
              </w:rPr>
              <w:t>Ràng buộc (Logic):</w:t>
            </w:r>
            <w:r w:rsidRPr="006B6AD1">
              <w:rPr>
                <w:rFonts w:ascii="Times New Roman" w:hAnsi="Times New Roman" w:cs="Times New Roman"/>
              </w:rPr>
              <w:t xml:space="preserve"> Quyền của User được kế thừa từ Workspace nhưng có thể được ghi đè (Override) tại từng dự án cụ thể nếu được Manager cấp phép.</w:t>
            </w:r>
          </w:p>
          <w:p w14:paraId="1C911308" w14:textId="3F52190B" w:rsidR="0011566E" w:rsidRPr="001C26BC" w:rsidRDefault="0011566E" w:rsidP="006B6AD1">
            <w:pPr>
              <w:spacing w:after="120" w:line="312" w:lineRule="auto"/>
              <w:rPr>
                <w:rFonts w:ascii="Times New Roman" w:hAnsi="Times New Roman" w:cs="Times New Roman"/>
              </w:rPr>
            </w:pPr>
          </w:p>
        </w:tc>
      </w:tr>
      <w:tr w:rsidR="0011566E" w14:paraId="468B3E54" w14:textId="77777777" w:rsidTr="00FF6F52">
        <w:tc>
          <w:tcPr>
            <w:tcW w:w="1818" w:type="dxa"/>
          </w:tcPr>
          <w:p w14:paraId="361B3030" w14:textId="77777777" w:rsidR="0011566E" w:rsidRDefault="0011566E" w:rsidP="006B6AD1">
            <w:pPr>
              <w:spacing w:after="120" w:line="312" w:lineRule="auto"/>
              <w:rPr>
                <w:rFonts w:ascii="Times New Roman" w:hAnsi="Times New Roman" w:cs="Times New Roman"/>
                <w:lang w:val="en-GB"/>
              </w:rPr>
            </w:pPr>
            <w:r>
              <w:rPr>
                <w:rFonts w:ascii="Times New Roman" w:hAnsi="Times New Roman" w:cs="Times New Roman"/>
                <w:lang w:val="en-GB"/>
              </w:rPr>
              <w:t>Đầu ra</w:t>
            </w:r>
          </w:p>
        </w:tc>
        <w:tc>
          <w:tcPr>
            <w:tcW w:w="9018" w:type="dxa"/>
          </w:tcPr>
          <w:p w14:paraId="4C146C4A" w14:textId="6268ED25" w:rsidR="0011566E" w:rsidRDefault="006B6AD1" w:rsidP="006B6AD1">
            <w:pPr>
              <w:spacing w:after="120" w:line="312" w:lineRule="auto"/>
              <w:rPr>
                <w:rFonts w:ascii="Times New Roman" w:hAnsi="Times New Roman" w:cs="Times New Roman"/>
                <w:lang w:val="en-GB"/>
              </w:rPr>
            </w:pPr>
            <w:r w:rsidRPr="006B6AD1">
              <w:rPr>
                <w:rFonts w:ascii="Times New Roman" w:hAnsi="Times New Roman" w:cs="Times New Roman"/>
              </w:rPr>
              <w:t>Giao diện người dùng tự động ẩn/hiện các nút bấm và trường dữ liệu tương ứng với quyền hạn được cấp.</w:t>
            </w:r>
          </w:p>
        </w:tc>
      </w:tr>
    </w:tbl>
    <w:p w14:paraId="1EF1C220" w14:textId="77777777" w:rsidR="0011566E" w:rsidRPr="0011566E" w:rsidRDefault="0011566E" w:rsidP="006B6AD1">
      <w:pPr>
        <w:spacing w:line="312" w:lineRule="auto"/>
        <w:rPr>
          <w:rFonts w:ascii="Times New Roman" w:hAnsi="Times New Roman" w:cs="Times New Roman"/>
          <w:b/>
          <w:bCs/>
          <w:lang w:val="en-GB"/>
        </w:rPr>
      </w:pPr>
    </w:p>
    <w:p w14:paraId="14B9E45F" w14:textId="1189A2E1" w:rsidR="00D868BE" w:rsidRDefault="00131CA2"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27" w:name="_Toc506753088"/>
      <w:bookmarkStart w:id="28" w:name="_Toc227318310"/>
      <w:r w:rsidRPr="00F526CD">
        <w:rPr>
          <w:rFonts w:ascii="Times New Roman" w:hAnsi="Times New Roman"/>
          <w:color w:val="000000" w:themeColor="text1"/>
          <w:sz w:val="24"/>
          <w:szCs w:val="24"/>
          <w:lang w:val="en-GB"/>
        </w:rPr>
        <w:t>Performance Requirements</w:t>
      </w:r>
      <w:bookmarkEnd w:id="27"/>
      <w:bookmarkEnd w:id="28"/>
    </w:p>
    <w:p w14:paraId="235C3712" w14:textId="52D69F21" w:rsidR="006B6AD1" w:rsidRPr="006B6AD1" w:rsidRDefault="006B6AD1" w:rsidP="006B6AD1">
      <w:pPr>
        <w:spacing w:line="312" w:lineRule="auto"/>
        <w:rPr>
          <w:rFonts w:ascii="Times New Roman" w:hAnsi="Times New Roman" w:cs="Times New Roman"/>
          <w:b/>
          <w:bCs/>
          <w:lang w:val="en-GB"/>
        </w:rPr>
      </w:pPr>
      <w:r w:rsidRPr="006B6AD1">
        <w:rPr>
          <w:rFonts w:ascii="Times New Roman" w:hAnsi="Times New Roman" w:cs="Times New Roman"/>
          <w:b/>
          <w:bCs/>
          <w:lang w:val="en-GB"/>
        </w:rPr>
        <w:t>Thời gian phản hồi (Response Time)</w:t>
      </w:r>
    </w:p>
    <w:p w14:paraId="1A80BFFB" w14:textId="1E3866B2" w:rsidR="006B6AD1" w:rsidRPr="006B6AD1" w:rsidRDefault="006B6AD1" w:rsidP="006B6AD1">
      <w:pPr>
        <w:pStyle w:val="ListParagraph"/>
        <w:numPr>
          <w:ilvl w:val="0"/>
          <w:numId w:val="30"/>
        </w:numPr>
        <w:spacing w:line="312" w:lineRule="auto"/>
        <w:rPr>
          <w:rFonts w:ascii="Times New Roman" w:hAnsi="Times New Roman" w:cs="Times New Roman"/>
          <w:lang w:val="en-GB"/>
        </w:rPr>
      </w:pPr>
      <w:r w:rsidRPr="006B6AD1">
        <w:rPr>
          <w:rFonts w:ascii="Times New Roman" w:hAnsi="Times New Roman" w:cs="Times New Roman"/>
          <w:lang w:val="en-GB"/>
        </w:rPr>
        <w:t>Để duy trì trải nghiệm "nhập liệu tốc độ cao", hệ thống phải đạt được các chỉ số sau:</w:t>
      </w:r>
    </w:p>
    <w:p w14:paraId="52AAFD74" w14:textId="2376CC1F" w:rsidR="006B6AD1" w:rsidRPr="006B6AD1" w:rsidRDefault="006B6AD1" w:rsidP="006B6AD1">
      <w:pPr>
        <w:pStyle w:val="ListParagraph"/>
        <w:numPr>
          <w:ilvl w:val="0"/>
          <w:numId w:val="30"/>
        </w:numPr>
        <w:spacing w:line="312" w:lineRule="auto"/>
        <w:rPr>
          <w:rFonts w:ascii="Times New Roman" w:hAnsi="Times New Roman" w:cs="Times New Roman"/>
          <w:lang w:val="en-GB"/>
        </w:rPr>
      </w:pPr>
      <w:r w:rsidRPr="006B6AD1">
        <w:rPr>
          <w:rFonts w:ascii="Times New Roman" w:hAnsi="Times New Roman" w:cs="Times New Roman"/>
          <w:lang w:val="en-GB"/>
        </w:rPr>
        <w:t>Thao tác Grid View: Thời gian từ khi người dùng nhấn Enter hoặc Tab để lưu một ô dữ liệu đến khi hệ thống xác nhận thành công phải &lt; 200ms (tạo cảm giác như đang thao tác offline).</w:t>
      </w:r>
    </w:p>
    <w:p w14:paraId="591C2CD0" w14:textId="1F8174AA" w:rsidR="006B6AD1" w:rsidRPr="006B6AD1" w:rsidRDefault="006B6AD1" w:rsidP="006B6AD1">
      <w:pPr>
        <w:pStyle w:val="ListParagraph"/>
        <w:numPr>
          <w:ilvl w:val="0"/>
          <w:numId w:val="30"/>
        </w:numPr>
        <w:spacing w:line="312" w:lineRule="auto"/>
        <w:rPr>
          <w:rFonts w:ascii="Times New Roman" w:hAnsi="Times New Roman" w:cs="Times New Roman"/>
          <w:lang w:val="en-GB"/>
        </w:rPr>
      </w:pPr>
      <w:r w:rsidRPr="006B6AD1">
        <w:rPr>
          <w:rFonts w:ascii="Times New Roman" w:hAnsi="Times New Roman" w:cs="Times New Roman"/>
          <w:lang w:val="en-GB"/>
        </w:rPr>
        <w:t>Tải trang (Page Load): Thời gian tải danh sách 500 Task đầu tiên trong một Workspace không được quá 2 giây.</w:t>
      </w:r>
    </w:p>
    <w:p w14:paraId="1BF0ECE4" w14:textId="44656876" w:rsidR="006B6AD1" w:rsidRPr="006B6AD1" w:rsidRDefault="006B6AD1" w:rsidP="006B6AD1">
      <w:pPr>
        <w:pStyle w:val="ListParagraph"/>
        <w:numPr>
          <w:ilvl w:val="0"/>
          <w:numId w:val="30"/>
        </w:numPr>
        <w:spacing w:line="312" w:lineRule="auto"/>
        <w:rPr>
          <w:rFonts w:ascii="Times New Roman" w:hAnsi="Times New Roman" w:cs="Times New Roman"/>
          <w:lang w:val="en-GB"/>
        </w:rPr>
      </w:pPr>
      <w:r w:rsidRPr="006B6AD1">
        <w:rPr>
          <w:rFonts w:ascii="Times New Roman" w:hAnsi="Times New Roman" w:cs="Times New Roman"/>
          <w:lang w:val="en-GB"/>
        </w:rPr>
        <w:t>Chuyển đổi View: Việc chuyển đổi giữa Grid, Kanban và Gantt Chart phải diễn ra trong vòng &lt; 1 giây.</w:t>
      </w:r>
    </w:p>
    <w:p w14:paraId="56806594" w14:textId="01655462" w:rsidR="006B6AD1" w:rsidRPr="006B6AD1" w:rsidRDefault="006B6AD1" w:rsidP="006B6AD1">
      <w:pPr>
        <w:pStyle w:val="ListParagraph"/>
        <w:numPr>
          <w:ilvl w:val="0"/>
          <w:numId w:val="30"/>
        </w:numPr>
        <w:spacing w:line="312" w:lineRule="auto"/>
        <w:rPr>
          <w:rFonts w:ascii="Times New Roman" w:hAnsi="Times New Roman" w:cs="Times New Roman"/>
          <w:lang w:val="en-GB"/>
        </w:rPr>
      </w:pPr>
      <w:r w:rsidRPr="006B6AD1">
        <w:rPr>
          <w:rFonts w:ascii="Times New Roman" w:hAnsi="Times New Roman" w:cs="Times New Roman"/>
          <w:lang w:val="en-GB"/>
        </w:rPr>
        <w:lastRenderedPageBreak/>
        <w:t>Truy xuất báo cáo: Các biểu đồ Dashboard và báo cáo KPI tổng hợp phải được hiển thị đầy đủ trong vòng &lt; 3 giây.</w:t>
      </w:r>
    </w:p>
    <w:p w14:paraId="16C5C8DE" w14:textId="03BFCD44" w:rsidR="006B6AD1" w:rsidRPr="006B6AD1" w:rsidRDefault="006B6AD1" w:rsidP="006B6AD1">
      <w:pPr>
        <w:spacing w:line="312" w:lineRule="auto"/>
        <w:rPr>
          <w:rFonts w:ascii="Times New Roman" w:hAnsi="Times New Roman" w:cs="Times New Roman"/>
          <w:b/>
          <w:bCs/>
          <w:lang w:val="en-GB"/>
        </w:rPr>
      </w:pPr>
      <w:r w:rsidRPr="006B6AD1">
        <w:rPr>
          <w:rFonts w:ascii="Times New Roman" w:hAnsi="Times New Roman" w:cs="Times New Roman"/>
          <w:b/>
          <w:bCs/>
          <w:lang w:val="en-GB"/>
        </w:rPr>
        <w:t>Khả năng chịu tải và Cùng lúc (Throughput &amp; Concurrency)</w:t>
      </w:r>
    </w:p>
    <w:p w14:paraId="6CB1AFD8" w14:textId="2762DB17" w:rsidR="006B6AD1" w:rsidRPr="006B6AD1" w:rsidRDefault="006B6AD1" w:rsidP="006B6AD1">
      <w:pPr>
        <w:pStyle w:val="ListParagraph"/>
        <w:numPr>
          <w:ilvl w:val="0"/>
          <w:numId w:val="43"/>
        </w:numPr>
        <w:spacing w:line="312" w:lineRule="auto"/>
        <w:rPr>
          <w:rFonts w:ascii="Times New Roman" w:hAnsi="Times New Roman" w:cs="Times New Roman"/>
          <w:lang w:val="en-GB"/>
        </w:rPr>
      </w:pPr>
      <w:r w:rsidRPr="006B6AD1">
        <w:rPr>
          <w:rFonts w:ascii="Times New Roman" w:hAnsi="Times New Roman" w:cs="Times New Roman"/>
          <w:lang w:val="en-GB"/>
        </w:rPr>
        <w:t>Để đáp ứng mục tiêu mở rộng quy mô của công ty:</w:t>
      </w:r>
    </w:p>
    <w:p w14:paraId="4C3CF163" w14:textId="167BD0A2" w:rsidR="006B6AD1" w:rsidRPr="006B6AD1" w:rsidRDefault="006B6AD1" w:rsidP="006B6AD1">
      <w:pPr>
        <w:pStyle w:val="ListParagraph"/>
        <w:numPr>
          <w:ilvl w:val="0"/>
          <w:numId w:val="43"/>
        </w:numPr>
        <w:spacing w:line="312" w:lineRule="auto"/>
        <w:rPr>
          <w:rFonts w:ascii="Times New Roman" w:hAnsi="Times New Roman" w:cs="Times New Roman"/>
          <w:lang w:val="en-GB"/>
        </w:rPr>
      </w:pPr>
      <w:r w:rsidRPr="006B6AD1">
        <w:rPr>
          <w:rFonts w:ascii="Times New Roman" w:hAnsi="Times New Roman" w:cs="Times New Roman"/>
          <w:lang w:val="en-GB"/>
        </w:rPr>
        <w:t>Số lượng người dùng đồng thời: Hệ thống phải hỗ trợ tối thiểu 100 người dùng thao tác cùng lúc mà không làm giảm tốc độ phản hồi vượt quá 20% so với tiêu chuẩn.</w:t>
      </w:r>
    </w:p>
    <w:p w14:paraId="3A872AA9" w14:textId="26FF9C93" w:rsidR="006B6AD1" w:rsidRPr="006B6AD1" w:rsidRDefault="006B6AD1" w:rsidP="006B6AD1">
      <w:pPr>
        <w:pStyle w:val="ListParagraph"/>
        <w:numPr>
          <w:ilvl w:val="0"/>
          <w:numId w:val="43"/>
        </w:numPr>
        <w:spacing w:line="312" w:lineRule="auto"/>
        <w:rPr>
          <w:rFonts w:ascii="Times New Roman" w:hAnsi="Times New Roman" w:cs="Times New Roman"/>
          <w:lang w:val="en-GB"/>
        </w:rPr>
      </w:pPr>
      <w:r w:rsidRPr="006B6AD1">
        <w:rPr>
          <w:rFonts w:ascii="Times New Roman" w:hAnsi="Times New Roman" w:cs="Times New Roman"/>
          <w:lang w:val="en-GB"/>
        </w:rPr>
        <w:t>Khả năng xử lý dữ liệu: Hệ thống phải duy trì hiệu năng ổn định ngay cả khi số lượng Task trong một Workspace lên đến 10.000 bản ghi.</w:t>
      </w:r>
    </w:p>
    <w:p w14:paraId="37B5979B" w14:textId="37267AB3" w:rsidR="006B6AD1" w:rsidRPr="006B6AD1" w:rsidRDefault="006B6AD1" w:rsidP="006B6AD1">
      <w:pPr>
        <w:pStyle w:val="ListParagraph"/>
        <w:numPr>
          <w:ilvl w:val="0"/>
          <w:numId w:val="43"/>
        </w:numPr>
        <w:spacing w:line="312" w:lineRule="auto"/>
        <w:rPr>
          <w:rFonts w:ascii="Times New Roman" w:hAnsi="Times New Roman" w:cs="Times New Roman"/>
          <w:lang w:val="en-GB"/>
        </w:rPr>
      </w:pPr>
      <w:r w:rsidRPr="006B6AD1">
        <w:rPr>
          <w:rFonts w:ascii="Times New Roman" w:hAnsi="Times New Roman" w:cs="Times New Roman"/>
          <w:lang w:val="en-GB"/>
        </w:rPr>
        <w:t>Đồng bộ thời gian thực: Khi có nhiều người cùng chỉnh sửa một dự án, các thay đổi phải được đồng bộ đến màn hình của những người còn lại trong vòng &lt; 500ms.</w:t>
      </w:r>
    </w:p>
    <w:p w14:paraId="4C85EDF3" w14:textId="5105354F" w:rsidR="006B6AD1" w:rsidRPr="006B6AD1" w:rsidRDefault="006B6AD1" w:rsidP="006B6AD1">
      <w:pPr>
        <w:spacing w:line="312" w:lineRule="auto"/>
        <w:rPr>
          <w:rFonts w:ascii="Times New Roman" w:hAnsi="Times New Roman" w:cs="Times New Roman"/>
          <w:b/>
          <w:bCs/>
          <w:lang w:val="en-GB"/>
        </w:rPr>
      </w:pPr>
      <w:r w:rsidRPr="006B6AD1">
        <w:rPr>
          <w:rFonts w:ascii="Times New Roman" w:hAnsi="Times New Roman" w:cs="Times New Roman"/>
          <w:b/>
          <w:bCs/>
          <w:lang w:val="en-GB"/>
        </w:rPr>
        <w:t>Độ sẵn sàng và Tin cậy (Availability &amp; Reliability)</w:t>
      </w:r>
    </w:p>
    <w:p w14:paraId="137FC176" w14:textId="5A3DE534" w:rsidR="006B6AD1" w:rsidRPr="006B6AD1" w:rsidRDefault="006B6AD1" w:rsidP="006B6AD1">
      <w:pPr>
        <w:pStyle w:val="ListParagraph"/>
        <w:numPr>
          <w:ilvl w:val="0"/>
          <w:numId w:val="44"/>
        </w:numPr>
        <w:spacing w:line="312" w:lineRule="auto"/>
        <w:rPr>
          <w:rFonts w:ascii="Times New Roman" w:hAnsi="Times New Roman" w:cs="Times New Roman"/>
          <w:lang w:val="en-GB"/>
        </w:rPr>
      </w:pPr>
      <w:r w:rsidRPr="006B6AD1">
        <w:rPr>
          <w:rFonts w:ascii="Times New Roman" w:hAnsi="Times New Roman" w:cs="Times New Roman"/>
          <w:lang w:val="en-GB"/>
        </w:rPr>
        <w:t>Thời gian hoạt động (Uptime): Hệ thống phải đảm bảo hoạt động liên tục 99.9% thời gian trong tháng (trừ các khoảng thời gian bảo trì định kỳ đã thông báo trước).</w:t>
      </w:r>
    </w:p>
    <w:p w14:paraId="1A9760D2" w14:textId="138ED8A8" w:rsidR="006B6AD1" w:rsidRPr="006B6AD1" w:rsidRDefault="006B6AD1" w:rsidP="006B6AD1">
      <w:pPr>
        <w:pStyle w:val="ListParagraph"/>
        <w:numPr>
          <w:ilvl w:val="0"/>
          <w:numId w:val="44"/>
        </w:numPr>
        <w:spacing w:line="312" w:lineRule="auto"/>
        <w:rPr>
          <w:rFonts w:ascii="Times New Roman" w:hAnsi="Times New Roman" w:cs="Times New Roman"/>
          <w:lang w:val="en-GB"/>
        </w:rPr>
      </w:pPr>
      <w:r w:rsidRPr="006B6AD1">
        <w:rPr>
          <w:rFonts w:ascii="Times New Roman" w:hAnsi="Times New Roman" w:cs="Times New Roman"/>
          <w:lang w:val="en-GB"/>
        </w:rPr>
        <w:t>Tự động lưu (Auto-save): Để tránh mất dữ liệu do sự cố mạng, hệ thống phải có cơ chế tự động lưu nháp (Local cache) và đồng bộ lại ngay khi có kết nối.</w:t>
      </w:r>
    </w:p>
    <w:p w14:paraId="4CA8407C" w14:textId="6A1A538F" w:rsidR="006B6AD1" w:rsidRPr="006B6AD1" w:rsidRDefault="006B6AD1" w:rsidP="006B6AD1">
      <w:pPr>
        <w:pStyle w:val="ListParagraph"/>
        <w:numPr>
          <w:ilvl w:val="0"/>
          <w:numId w:val="44"/>
        </w:numPr>
        <w:spacing w:line="312" w:lineRule="auto"/>
        <w:rPr>
          <w:rFonts w:ascii="Times New Roman" w:hAnsi="Times New Roman" w:cs="Times New Roman"/>
          <w:lang w:val="en-GB"/>
        </w:rPr>
      </w:pPr>
      <w:r w:rsidRPr="006B6AD1">
        <w:rPr>
          <w:rFonts w:ascii="Times New Roman" w:hAnsi="Times New Roman" w:cs="Times New Roman"/>
          <w:lang w:val="en-GB"/>
        </w:rPr>
        <w:t>Giới hạn lỗi: Tỷ lệ lỗi hệ thống (System Error Rate) không được vượt quá 0.1% trên tổng số giao dịch của người dùng.</w:t>
      </w:r>
    </w:p>
    <w:p w14:paraId="6DBEB6C0" w14:textId="4DA0511E" w:rsidR="006B6AD1" w:rsidRPr="006B6AD1" w:rsidRDefault="006B6AD1" w:rsidP="006B6AD1">
      <w:pPr>
        <w:spacing w:line="312" w:lineRule="auto"/>
        <w:rPr>
          <w:rFonts w:ascii="Times New Roman" w:hAnsi="Times New Roman" w:cs="Times New Roman"/>
          <w:b/>
          <w:bCs/>
          <w:lang w:val="en-GB"/>
        </w:rPr>
      </w:pPr>
      <w:r w:rsidRPr="006B6AD1">
        <w:rPr>
          <w:rFonts w:ascii="Times New Roman" w:hAnsi="Times New Roman" w:cs="Times New Roman"/>
          <w:b/>
          <w:bCs/>
          <w:lang w:val="en-GB"/>
        </w:rPr>
        <w:t>Khả năng mở rộng (Scalability)</w:t>
      </w:r>
    </w:p>
    <w:p w14:paraId="6CE7E2B2" w14:textId="0F048D70" w:rsidR="006B6AD1" w:rsidRPr="006B6AD1" w:rsidRDefault="006B6AD1" w:rsidP="006B6AD1">
      <w:pPr>
        <w:pStyle w:val="ListParagraph"/>
        <w:numPr>
          <w:ilvl w:val="0"/>
          <w:numId w:val="45"/>
        </w:numPr>
        <w:spacing w:line="312" w:lineRule="auto"/>
        <w:rPr>
          <w:rFonts w:ascii="Times New Roman" w:hAnsi="Times New Roman" w:cs="Times New Roman"/>
          <w:lang w:val="en-GB"/>
        </w:rPr>
      </w:pPr>
      <w:r w:rsidRPr="006B6AD1">
        <w:rPr>
          <w:rFonts w:ascii="Times New Roman" w:hAnsi="Times New Roman" w:cs="Times New Roman"/>
          <w:lang w:val="en-GB"/>
        </w:rPr>
        <w:t>Hạ tầng: Kiến trúc phần mềm phải cho phép mở rộng tài nguyên máy chủ (Vertical &amp; Horizontal Scaling) dễ dàng khi số lượng nhân sự công ty tăng lên gấp 5 lần so với hiện tại.</w:t>
      </w:r>
    </w:p>
    <w:p w14:paraId="0EBCA3EA" w14:textId="16F0C333" w:rsidR="006B6AD1" w:rsidRPr="006B6AD1" w:rsidRDefault="006B6AD1" w:rsidP="006B6AD1">
      <w:pPr>
        <w:pStyle w:val="ListParagraph"/>
        <w:numPr>
          <w:ilvl w:val="0"/>
          <w:numId w:val="45"/>
        </w:numPr>
        <w:spacing w:line="312" w:lineRule="auto"/>
        <w:rPr>
          <w:rFonts w:ascii="Times New Roman" w:hAnsi="Times New Roman" w:cs="Times New Roman"/>
          <w:lang w:val="en-GB"/>
        </w:rPr>
      </w:pPr>
      <w:r w:rsidRPr="006B6AD1">
        <w:rPr>
          <w:rFonts w:ascii="Times New Roman" w:hAnsi="Times New Roman" w:cs="Times New Roman"/>
          <w:lang w:val="en-GB"/>
        </w:rPr>
        <w:t>Lưu trữ: Cơ sở dữ liệu phải được thiết kế để hỗ trợ việc lưu trữ nhật ký Audit Log trong vòng ít nhất 5 năm mà không làm chậm tốc độ truy vấn dự án hiện hành.</w:t>
      </w:r>
    </w:p>
    <w:p w14:paraId="69693A74" w14:textId="77777777" w:rsidR="00131CA2" w:rsidRDefault="006B39BC" w:rsidP="006B6AD1">
      <w:pPr>
        <w:pStyle w:val="Heading2"/>
        <w:numPr>
          <w:ilvl w:val="1"/>
          <w:numId w:val="2"/>
        </w:numPr>
        <w:tabs>
          <w:tab w:val="clear" w:pos="576"/>
          <w:tab w:val="num" w:pos="720"/>
        </w:tabs>
        <w:overflowPunct/>
        <w:autoSpaceDE/>
        <w:autoSpaceDN/>
        <w:adjustRightInd/>
        <w:spacing w:line="312" w:lineRule="auto"/>
        <w:ind w:left="720" w:hanging="720"/>
        <w:textAlignment w:val="auto"/>
        <w:rPr>
          <w:rFonts w:ascii="Times New Roman" w:hAnsi="Times New Roman"/>
          <w:color w:val="000000" w:themeColor="text1"/>
          <w:sz w:val="24"/>
          <w:szCs w:val="24"/>
          <w:lang w:val="en-GB"/>
        </w:rPr>
      </w:pPr>
      <w:bookmarkStart w:id="29" w:name="_Toc506753089"/>
      <w:bookmarkStart w:id="30" w:name="_Toc227318311"/>
      <w:r w:rsidRPr="00F526CD">
        <w:rPr>
          <w:rFonts w:ascii="Times New Roman" w:hAnsi="Times New Roman"/>
          <w:color w:val="000000" w:themeColor="text1"/>
          <w:sz w:val="24"/>
          <w:szCs w:val="24"/>
          <w:lang w:val="en-GB"/>
        </w:rPr>
        <w:t>Security</w:t>
      </w:r>
      <w:bookmarkEnd w:id="29"/>
      <w:bookmarkEnd w:id="30"/>
    </w:p>
    <w:p w14:paraId="75C1D48E" w14:textId="77777777" w:rsidR="006B6AD1" w:rsidRPr="006B6AD1" w:rsidRDefault="006B6AD1" w:rsidP="006B6AD1">
      <w:pPr>
        <w:rPr>
          <w:rFonts w:ascii="Times New Roman" w:hAnsi="Times New Roman" w:cs="Times New Roman"/>
          <w:b/>
          <w:bCs/>
          <w:lang w:val="en-GB"/>
        </w:rPr>
      </w:pPr>
      <w:r w:rsidRPr="006B6AD1">
        <w:rPr>
          <w:rFonts w:ascii="Times New Roman" w:hAnsi="Times New Roman" w:cs="Times New Roman"/>
          <w:b/>
          <w:bCs/>
          <w:lang w:val="en-GB"/>
        </w:rPr>
        <w:t>Xác thực người dùng (Authentication)</w:t>
      </w:r>
    </w:p>
    <w:p w14:paraId="46020B8B" w14:textId="601EA4BE" w:rsidR="006B6AD1" w:rsidRPr="006B6AD1" w:rsidRDefault="006B6AD1" w:rsidP="006B6AD1">
      <w:pPr>
        <w:pStyle w:val="ListParagraph"/>
        <w:numPr>
          <w:ilvl w:val="0"/>
          <w:numId w:val="46"/>
        </w:numPr>
        <w:rPr>
          <w:rFonts w:ascii="Times New Roman" w:hAnsi="Times New Roman" w:cs="Times New Roman"/>
          <w:lang w:val="en-GB"/>
        </w:rPr>
      </w:pPr>
      <w:r w:rsidRPr="006B6AD1">
        <w:rPr>
          <w:rFonts w:ascii="Times New Roman" w:hAnsi="Times New Roman" w:cs="Times New Roman"/>
          <w:lang w:val="en-GB"/>
        </w:rPr>
        <w:t>Cơ chế đăng nhập: Hệ thống bắt buộc sử dụng Single Sign-On (SSO) thông qua Google Workspace hoặc Microsoft Azure AD của công ty. Tuyệt đối không sử dụng cơ chế lưu mật khẩu riêng trên hệ thống để tránh rò rỉ.</w:t>
      </w:r>
    </w:p>
    <w:p w14:paraId="2553A8DF" w14:textId="12A2FB2C" w:rsidR="006B6AD1" w:rsidRPr="006B6AD1" w:rsidRDefault="006B6AD1" w:rsidP="006B6AD1">
      <w:pPr>
        <w:pStyle w:val="ListParagraph"/>
        <w:numPr>
          <w:ilvl w:val="0"/>
          <w:numId w:val="46"/>
        </w:numPr>
        <w:rPr>
          <w:rFonts w:ascii="Times New Roman" w:hAnsi="Times New Roman" w:cs="Times New Roman"/>
          <w:lang w:val="en-GB"/>
        </w:rPr>
      </w:pPr>
      <w:r w:rsidRPr="006B6AD1">
        <w:rPr>
          <w:rFonts w:ascii="Times New Roman" w:hAnsi="Times New Roman" w:cs="Times New Roman"/>
          <w:lang w:val="en-GB"/>
        </w:rPr>
        <w:t>Quản lý phiên (Session Management):</w:t>
      </w:r>
    </w:p>
    <w:p w14:paraId="41A30630" w14:textId="118A7AEA" w:rsidR="006B6AD1" w:rsidRPr="006B6AD1" w:rsidRDefault="006B6AD1" w:rsidP="006B6AD1">
      <w:pPr>
        <w:pStyle w:val="ListParagraph"/>
        <w:numPr>
          <w:ilvl w:val="0"/>
          <w:numId w:val="46"/>
        </w:numPr>
        <w:rPr>
          <w:rFonts w:ascii="Times New Roman" w:hAnsi="Times New Roman" w:cs="Times New Roman"/>
          <w:lang w:val="en-GB"/>
        </w:rPr>
      </w:pPr>
      <w:r w:rsidRPr="006B6AD1">
        <w:rPr>
          <w:rFonts w:ascii="Times New Roman" w:hAnsi="Times New Roman" w:cs="Times New Roman"/>
          <w:lang w:val="en-GB"/>
        </w:rPr>
        <w:t>Phiên làm việc sẽ tự động hết hạn sau 12 giờ hoạt động liên tục hoặc 30 phút nếu không có tương tác.</w:t>
      </w:r>
    </w:p>
    <w:p w14:paraId="49BCC6F9" w14:textId="089A11C4" w:rsidR="006B6AD1" w:rsidRPr="006B6AD1" w:rsidRDefault="006B6AD1" w:rsidP="006B6AD1">
      <w:pPr>
        <w:pStyle w:val="ListParagraph"/>
        <w:numPr>
          <w:ilvl w:val="0"/>
          <w:numId w:val="46"/>
        </w:numPr>
        <w:rPr>
          <w:rFonts w:ascii="Times New Roman" w:hAnsi="Times New Roman" w:cs="Times New Roman"/>
          <w:lang w:val="en-GB"/>
        </w:rPr>
      </w:pPr>
      <w:r w:rsidRPr="006B6AD1">
        <w:rPr>
          <w:rFonts w:ascii="Times New Roman" w:hAnsi="Times New Roman" w:cs="Times New Roman"/>
          <w:lang w:val="en-GB"/>
        </w:rPr>
        <w:t>Hỗ trợ tính năng "Đăng xuất từ xa" để người dùng có thể thoát tài khoản trên các thiết bị lạ.</w:t>
      </w:r>
    </w:p>
    <w:p w14:paraId="6C744776" w14:textId="3CA8BB93" w:rsidR="006B6AD1" w:rsidRPr="006B6AD1" w:rsidRDefault="006B6AD1" w:rsidP="006B6AD1">
      <w:pPr>
        <w:pStyle w:val="ListParagraph"/>
        <w:numPr>
          <w:ilvl w:val="0"/>
          <w:numId w:val="46"/>
        </w:numPr>
        <w:rPr>
          <w:rFonts w:ascii="Times New Roman" w:hAnsi="Times New Roman" w:cs="Times New Roman"/>
          <w:lang w:val="en-GB"/>
        </w:rPr>
      </w:pPr>
      <w:r w:rsidRPr="006B6AD1">
        <w:rPr>
          <w:rFonts w:ascii="Times New Roman" w:hAnsi="Times New Roman" w:cs="Times New Roman"/>
          <w:lang w:val="en-GB"/>
        </w:rPr>
        <w:t>Xác thực đa nhân tố (MFA): Khuyến khích kích hoạt MFA thông qua trình xác thực của nhà cung cấp SSO để tăng thêm một lớp bảo vệ.</w:t>
      </w:r>
    </w:p>
    <w:p w14:paraId="43E659A0" w14:textId="6974B09F" w:rsidR="006B6AD1" w:rsidRPr="006B6AD1" w:rsidRDefault="006B6AD1" w:rsidP="006B6AD1">
      <w:pPr>
        <w:rPr>
          <w:rFonts w:ascii="Times New Roman" w:hAnsi="Times New Roman" w:cs="Times New Roman"/>
          <w:b/>
          <w:bCs/>
          <w:lang w:val="en-GB"/>
        </w:rPr>
      </w:pPr>
      <w:r w:rsidRPr="006B6AD1">
        <w:rPr>
          <w:rFonts w:ascii="Times New Roman" w:hAnsi="Times New Roman" w:cs="Times New Roman"/>
          <w:b/>
          <w:bCs/>
          <w:lang w:val="en-GB"/>
        </w:rPr>
        <w:t>Phân quyền và Ủy quyền (Authorization)</w:t>
      </w:r>
    </w:p>
    <w:p w14:paraId="36445417" w14:textId="288BC4F9" w:rsidR="006B6AD1" w:rsidRPr="006B6AD1" w:rsidRDefault="006B6AD1" w:rsidP="006B6AD1">
      <w:pPr>
        <w:pStyle w:val="ListParagraph"/>
        <w:numPr>
          <w:ilvl w:val="0"/>
          <w:numId w:val="47"/>
        </w:numPr>
        <w:rPr>
          <w:rFonts w:ascii="Times New Roman" w:hAnsi="Times New Roman" w:cs="Times New Roman"/>
          <w:lang w:val="en-GB"/>
        </w:rPr>
      </w:pPr>
      <w:r w:rsidRPr="006B6AD1">
        <w:rPr>
          <w:rFonts w:ascii="Times New Roman" w:hAnsi="Times New Roman" w:cs="Times New Roman"/>
          <w:lang w:val="en-GB"/>
        </w:rPr>
        <w:t>Hệ thống sử dụng mô hình RBAC (Role-Based Access Control) để kiểm soát quyền hạn:</w:t>
      </w:r>
    </w:p>
    <w:p w14:paraId="166D4EC5" w14:textId="6191919B" w:rsidR="006B6AD1" w:rsidRPr="006B6AD1" w:rsidRDefault="006B6AD1" w:rsidP="006B6AD1">
      <w:pPr>
        <w:pStyle w:val="ListParagraph"/>
        <w:numPr>
          <w:ilvl w:val="0"/>
          <w:numId w:val="47"/>
        </w:numPr>
        <w:rPr>
          <w:rFonts w:ascii="Times New Roman" w:hAnsi="Times New Roman" w:cs="Times New Roman"/>
          <w:lang w:val="en-GB"/>
        </w:rPr>
      </w:pPr>
      <w:r w:rsidRPr="006B6AD1">
        <w:rPr>
          <w:rFonts w:ascii="Times New Roman" w:hAnsi="Times New Roman" w:cs="Times New Roman"/>
          <w:lang w:val="en-GB"/>
        </w:rPr>
        <w:t>Cấp độ Workspace: Chỉ những thành viên được Admin hoặc Manager mời mới có quyền xem dữ liệu trong Workspace đó.</w:t>
      </w:r>
    </w:p>
    <w:p w14:paraId="3D2F7715" w14:textId="1922A7F1" w:rsidR="006B6AD1" w:rsidRPr="006B6AD1" w:rsidRDefault="006B6AD1" w:rsidP="006B6AD1">
      <w:pPr>
        <w:pStyle w:val="ListParagraph"/>
        <w:numPr>
          <w:ilvl w:val="0"/>
          <w:numId w:val="47"/>
        </w:numPr>
        <w:rPr>
          <w:rFonts w:ascii="Times New Roman" w:hAnsi="Times New Roman" w:cs="Times New Roman"/>
          <w:lang w:val="en-GB"/>
        </w:rPr>
      </w:pPr>
      <w:r w:rsidRPr="006B6AD1">
        <w:rPr>
          <w:rFonts w:ascii="Times New Roman" w:hAnsi="Times New Roman" w:cs="Times New Roman"/>
          <w:lang w:val="en-GB"/>
        </w:rPr>
        <w:t>Cấp độ trường dữ liệu (Field-level Security): Các thông tin nhạy cảm (ví dụ: Ngân sách, Lương nhân sự, Tài liệu kỹ thuật mật) chỉ hiển thị cho các vai trò cụ thể được chỉ định.</w:t>
      </w:r>
    </w:p>
    <w:p w14:paraId="2FA84B18" w14:textId="44CD7587" w:rsidR="006B6AD1" w:rsidRPr="006B6AD1" w:rsidRDefault="006B6AD1" w:rsidP="006B6AD1">
      <w:pPr>
        <w:pStyle w:val="ListParagraph"/>
        <w:numPr>
          <w:ilvl w:val="0"/>
          <w:numId w:val="47"/>
        </w:numPr>
        <w:rPr>
          <w:rFonts w:ascii="Times New Roman" w:hAnsi="Times New Roman" w:cs="Times New Roman"/>
          <w:lang w:val="en-GB"/>
        </w:rPr>
      </w:pPr>
      <w:r w:rsidRPr="006B6AD1">
        <w:rPr>
          <w:rFonts w:ascii="Times New Roman" w:hAnsi="Times New Roman" w:cs="Times New Roman"/>
          <w:lang w:val="en-GB"/>
        </w:rPr>
        <w:t>Quyền thực thi: Phân định rõ ràng quyền: Xem (View), Tạo mới (Create), Chỉnh sửa (Edit) và Xóa (Delete). Trong đó, quyền Xóa được giới hạn tối đa cho cấp Admin.</w:t>
      </w:r>
    </w:p>
    <w:p w14:paraId="66559409" w14:textId="01C5CA12" w:rsidR="006B6AD1" w:rsidRPr="006B6AD1" w:rsidRDefault="006B6AD1" w:rsidP="006B6AD1">
      <w:pPr>
        <w:rPr>
          <w:rFonts w:ascii="Times New Roman" w:hAnsi="Times New Roman" w:cs="Times New Roman"/>
          <w:b/>
          <w:bCs/>
          <w:lang w:val="en-GB"/>
        </w:rPr>
      </w:pPr>
      <w:r w:rsidRPr="006B6AD1">
        <w:rPr>
          <w:rFonts w:ascii="Times New Roman" w:hAnsi="Times New Roman" w:cs="Times New Roman"/>
          <w:b/>
          <w:bCs/>
          <w:lang w:val="en-GB"/>
        </w:rPr>
        <w:t>Bảo vệ dữ liệu (Data Protection)</w:t>
      </w:r>
    </w:p>
    <w:p w14:paraId="7F85903A" w14:textId="34C3562B" w:rsidR="006B6AD1" w:rsidRPr="006B6AD1" w:rsidRDefault="006B6AD1" w:rsidP="006B6AD1">
      <w:pPr>
        <w:pStyle w:val="ListParagraph"/>
        <w:numPr>
          <w:ilvl w:val="0"/>
          <w:numId w:val="48"/>
        </w:numPr>
        <w:rPr>
          <w:rFonts w:ascii="Times New Roman" w:hAnsi="Times New Roman" w:cs="Times New Roman"/>
          <w:lang w:val="en-GB"/>
        </w:rPr>
      </w:pPr>
      <w:r w:rsidRPr="006B6AD1">
        <w:rPr>
          <w:rFonts w:ascii="Times New Roman" w:hAnsi="Times New Roman" w:cs="Times New Roman"/>
          <w:lang w:val="en-GB"/>
        </w:rPr>
        <w:lastRenderedPageBreak/>
        <w:t>Mã hóa đường truyền: Toàn bộ dữ liệu trao đổi giữa trình duyệt người dùng và máy chủ phải được mã hóa qua giao thức HTTPS (TLS 1.2 trở lên).</w:t>
      </w:r>
    </w:p>
    <w:p w14:paraId="54923601" w14:textId="72EACCE5" w:rsidR="006B6AD1" w:rsidRPr="006B6AD1" w:rsidRDefault="006B6AD1" w:rsidP="006B6AD1">
      <w:pPr>
        <w:pStyle w:val="ListParagraph"/>
        <w:numPr>
          <w:ilvl w:val="0"/>
          <w:numId w:val="48"/>
        </w:numPr>
        <w:rPr>
          <w:rFonts w:ascii="Times New Roman" w:hAnsi="Times New Roman" w:cs="Times New Roman"/>
          <w:lang w:val="en-GB"/>
        </w:rPr>
      </w:pPr>
      <w:r w:rsidRPr="006B6AD1">
        <w:rPr>
          <w:rFonts w:ascii="Times New Roman" w:hAnsi="Times New Roman" w:cs="Times New Roman"/>
          <w:lang w:val="en-GB"/>
        </w:rPr>
        <w:t>Mã hóa lưu trữ: Các thông tin nhạy cảm trong cơ sở dữ liệu (Database) và các tệp tin đính kèm phải được mã hóa ở trạng thái nghỉ (Encryption at rest).</w:t>
      </w:r>
    </w:p>
    <w:p w14:paraId="01638C74" w14:textId="137E64B9" w:rsidR="006B6AD1" w:rsidRPr="006B6AD1" w:rsidRDefault="006B6AD1" w:rsidP="006B6AD1">
      <w:pPr>
        <w:pStyle w:val="ListParagraph"/>
        <w:numPr>
          <w:ilvl w:val="0"/>
          <w:numId w:val="48"/>
        </w:numPr>
        <w:rPr>
          <w:rFonts w:ascii="Times New Roman" w:hAnsi="Times New Roman" w:cs="Times New Roman"/>
          <w:lang w:val="en-GB"/>
        </w:rPr>
      </w:pPr>
      <w:r w:rsidRPr="006B6AD1">
        <w:rPr>
          <w:rFonts w:ascii="Times New Roman" w:hAnsi="Times New Roman" w:cs="Times New Roman"/>
          <w:lang w:val="en-GB"/>
        </w:rPr>
        <w:t>Sao lưu dữ liệu (Backup):</w:t>
      </w:r>
    </w:p>
    <w:p w14:paraId="7384854A" w14:textId="28DF2440" w:rsidR="006B6AD1" w:rsidRPr="006B6AD1" w:rsidRDefault="006B6AD1" w:rsidP="006B6AD1">
      <w:pPr>
        <w:pStyle w:val="ListParagraph"/>
        <w:numPr>
          <w:ilvl w:val="0"/>
          <w:numId w:val="48"/>
        </w:numPr>
        <w:rPr>
          <w:rFonts w:ascii="Times New Roman" w:hAnsi="Times New Roman" w:cs="Times New Roman"/>
          <w:lang w:val="en-GB"/>
        </w:rPr>
      </w:pPr>
      <w:r w:rsidRPr="006B6AD1">
        <w:rPr>
          <w:rFonts w:ascii="Times New Roman" w:hAnsi="Times New Roman" w:cs="Times New Roman"/>
          <w:lang w:val="en-GB"/>
        </w:rPr>
        <w:t>Hệ thống tự động sao lưu dữ liệu toàn phần (Full Backup) hàng ngày vào lúc 02:00 AM.</w:t>
      </w:r>
    </w:p>
    <w:p w14:paraId="4611186F" w14:textId="57DBDDF7" w:rsidR="006B6AD1" w:rsidRPr="006B6AD1" w:rsidRDefault="006B6AD1" w:rsidP="006B6AD1">
      <w:pPr>
        <w:pStyle w:val="ListParagraph"/>
        <w:numPr>
          <w:ilvl w:val="0"/>
          <w:numId w:val="48"/>
        </w:numPr>
        <w:rPr>
          <w:rFonts w:ascii="Times New Roman" w:hAnsi="Times New Roman" w:cs="Times New Roman"/>
          <w:lang w:val="en-GB"/>
        </w:rPr>
      </w:pPr>
      <w:r w:rsidRPr="006B6AD1">
        <w:rPr>
          <w:rFonts w:ascii="Times New Roman" w:hAnsi="Times New Roman" w:cs="Times New Roman"/>
          <w:lang w:val="en-GB"/>
        </w:rPr>
        <w:t>Dữ liệu sao lưu được lưu trữ tại một phân vùng độc lập để đảm bảo khả năng phục hồi khi có sự cố thảm họa (Disaster Recovery).</w:t>
      </w:r>
    </w:p>
    <w:p w14:paraId="18E33EE1" w14:textId="19EF0D24" w:rsidR="006B6AD1" w:rsidRPr="006B6AD1" w:rsidRDefault="006B6AD1" w:rsidP="006B6AD1">
      <w:pPr>
        <w:rPr>
          <w:rFonts w:ascii="Times New Roman" w:hAnsi="Times New Roman" w:cs="Times New Roman"/>
          <w:b/>
          <w:bCs/>
          <w:lang w:val="en-GB"/>
        </w:rPr>
      </w:pPr>
      <w:r w:rsidRPr="006B6AD1">
        <w:rPr>
          <w:rFonts w:ascii="Times New Roman" w:hAnsi="Times New Roman" w:cs="Times New Roman"/>
          <w:b/>
          <w:bCs/>
          <w:lang w:val="en-GB"/>
        </w:rPr>
        <w:t>Lưu vết và Giám sát (Audit &amp; Monitoring)</w:t>
      </w:r>
    </w:p>
    <w:p w14:paraId="7466AA36" w14:textId="1F95FB71" w:rsidR="006B6AD1" w:rsidRPr="006B6AD1" w:rsidRDefault="006B6AD1" w:rsidP="006B6AD1">
      <w:pPr>
        <w:pStyle w:val="ListParagraph"/>
        <w:numPr>
          <w:ilvl w:val="0"/>
          <w:numId w:val="49"/>
        </w:numPr>
        <w:rPr>
          <w:rFonts w:ascii="Times New Roman" w:hAnsi="Times New Roman" w:cs="Times New Roman"/>
          <w:lang w:val="en-GB"/>
        </w:rPr>
      </w:pPr>
      <w:r w:rsidRPr="006B6AD1">
        <w:rPr>
          <w:rFonts w:ascii="Times New Roman" w:hAnsi="Times New Roman" w:cs="Times New Roman"/>
          <w:lang w:val="en-GB"/>
        </w:rPr>
        <w:t>Tính bất biến của Log: Như đã đặc tả ở Module 5, nhật ký lưu vết (Audit Log) là dữ liệu không thể xóa, không thể sửa.</w:t>
      </w:r>
    </w:p>
    <w:p w14:paraId="19E718D5" w14:textId="7E9B1C34" w:rsidR="006B6AD1" w:rsidRPr="006B6AD1" w:rsidRDefault="006B6AD1" w:rsidP="006B6AD1">
      <w:pPr>
        <w:pStyle w:val="ListParagraph"/>
        <w:numPr>
          <w:ilvl w:val="0"/>
          <w:numId w:val="49"/>
        </w:numPr>
        <w:rPr>
          <w:rFonts w:ascii="Times New Roman" w:hAnsi="Times New Roman" w:cs="Times New Roman"/>
          <w:lang w:val="en-GB"/>
        </w:rPr>
      </w:pPr>
      <w:r w:rsidRPr="006B6AD1">
        <w:rPr>
          <w:rFonts w:ascii="Times New Roman" w:hAnsi="Times New Roman" w:cs="Times New Roman"/>
          <w:lang w:val="en-GB"/>
        </w:rPr>
        <w:t>Giám sát hành vi bất thường: Hệ thống ghi lại các lần đăng nhập thất bại liên tiếp hoặc các nỗ lực truy cập vào Workspace không có quyền. Nếu vượt quá 5 lần/phút, hệ thống sẽ tạm khóa tài khoản và gửi cảnh báo cho Admin.</w:t>
      </w:r>
    </w:p>
    <w:p w14:paraId="51B05761" w14:textId="556AD5DB" w:rsidR="006B6AD1" w:rsidRPr="006B6AD1" w:rsidRDefault="006B6AD1" w:rsidP="006B6AD1">
      <w:pPr>
        <w:rPr>
          <w:rFonts w:ascii="Times New Roman" w:hAnsi="Times New Roman" w:cs="Times New Roman"/>
          <w:b/>
          <w:bCs/>
          <w:lang w:val="en-GB"/>
        </w:rPr>
      </w:pPr>
      <w:r w:rsidRPr="006B6AD1">
        <w:rPr>
          <w:rFonts w:ascii="Times New Roman" w:hAnsi="Times New Roman" w:cs="Times New Roman"/>
          <w:b/>
          <w:bCs/>
          <w:lang w:val="en-GB"/>
        </w:rPr>
        <w:t>An toàn ứng dụng (Application Safety)</w:t>
      </w:r>
    </w:p>
    <w:p w14:paraId="41BA530F" w14:textId="151039E2" w:rsidR="006B6AD1" w:rsidRPr="006B6AD1" w:rsidRDefault="006B6AD1" w:rsidP="006B6AD1">
      <w:pPr>
        <w:pStyle w:val="ListParagraph"/>
        <w:numPr>
          <w:ilvl w:val="0"/>
          <w:numId w:val="50"/>
        </w:numPr>
        <w:rPr>
          <w:rFonts w:ascii="Times New Roman" w:hAnsi="Times New Roman" w:cs="Times New Roman"/>
          <w:lang w:val="en-GB"/>
        </w:rPr>
      </w:pPr>
      <w:r w:rsidRPr="006B6AD1">
        <w:rPr>
          <w:rFonts w:ascii="Times New Roman" w:hAnsi="Times New Roman" w:cs="Times New Roman"/>
          <w:lang w:val="en-GB"/>
        </w:rPr>
        <w:t>Chống tấn công phổ biến: Hệ thống phải có cơ chế ngăn chặn các lỗ hổng bảo mật tiêu chuẩn (OWASP Top 10) như: SQL Injection, Cross-Site Scripting (XSS), và Cross-Site Request Forgery (CSRF).</w:t>
      </w:r>
    </w:p>
    <w:p w14:paraId="45AA9CB6" w14:textId="2411374D" w:rsidR="006B6AD1" w:rsidRPr="006B6AD1" w:rsidRDefault="006B6AD1" w:rsidP="006B6AD1">
      <w:pPr>
        <w:pStyle w:val="ListParagraph"/>
        <w:numPr>
          <w:ilvl w:val="0"/>
          <w:numId w:val="50"/>
        </w:numPr>
        <w:rPr>
          <w:rFonts w:ascii="Times New Roman" w:hAnsi="Times New Roman" w:cs="Times New Roman"/>
          <w:lang w:val="en-GB"/>
        </w:rPr>
      </w:pPr>
      <w:r w:rsidRPr="006B6AD1">
        <w:rPr>
          <w:rFonts w:ascii="Times New Roman" w:hAnsi="Times New Roman" w:cs="Times New Roman"/>
          <w:lang w:val="en-GB"/>
        </w:rPr>
        <w:t>Kiểm tra định kỳ: Thực hiện rà quét lỗ hổng bảo mật định kỳ ít nhất 6 tháng một lần.</w:t>
      </w:r>
    </w:p>
    <w:p w14:paraId="33BB4EE2" w14:textId="77777777" w:rsidR="00131CA2" w:rsidRPr="00F526CD" w:rsidRDefault="00131CA2" w:rsidP="006B6AD1">
      <w:pPr>
        <w:spacing w:line="312" w:lineRule="auto"/>
        <w:rPr>
          <w:rFonts w:ascii="Times New Roman" w:hAnsi="Times New Roman" w:cs="Times New Roman"/>
        </w:rPr>
      </w:pPr>
    </w:p>
    <w:p w14:paraId="33CE0E3E" w14:textId="77777777" w:rsidR="00131CA2" w:rsidRPr="00F526CD" w:rsidRDefault="00131CA2" w:rsidP="006B6AD1">
      <w:pPr>
        <w:spacing w:line="312" w:lineRule="auto"/>
        <w:rPr>
          <w:rFonts w:ascii="Times New Roman" w:hAnsi="Times New Roman" w:cs="Times New Roman"/>
          <w:i/>
          <w:iCs/>
          <w:color w:val="0000FF"/>
        </w:rPr>
      </w:pPr>
    </w:p>
    <w:p w14:paraId="22CDC434" w14:textId="77777777" w:rsidR="00C741E8" w:rsidRPr="00F526CD" w:rsidRDefault="00C741E8" w:rsidP="006B6AD1">
      <w:pPr>
        <w:spacing w:line="312" w:lineRule="auto"/>
        <w:rPr>
          <w:rFonts w:ascii="Times New Roman" w:hAnsi="Times New Roman" w:cs="Times New Roman"/>
        </w:rPr>
      </w:pPr>
    </w:p>
    <w:p w14:paraId="4AECCE77" w14:textId="77777777" w:rsidR="00C741E8" w:rsidRPr="00F526CD" w:rsidRDefault="00C741E8" w:rsidP="006B6AD1">
      <w:pPr>
        <w:spacing w:line="312" w:lineRule="auto"/>
        <w:rPr>
          <w:rFonts w:ascii="Times New Roman" w:hAnsi="Times New Roman" w:cs="Times New Roman"/>
        </w:rPr>
      </w:pPr>
    </w:p>
    <w:p w14:paraId="79B98152" w14:textId="77777777" w:rsidR="00C741E8" w:rsidRPr="00F526CD" w:rsidRDefault="00C741E8" w:rsidP="006B6AD1">
      <w:pPr>
        <w:spacing w:line="312" w:lineRule="auto"/>
        <w:rPr>
          <w:rFonts w:ascii="Times New Roman" w:hAnsi="Times New Roman" w:cs="Times New Roman"/>
        </w:rPr>
      </w:pPr>
    </w:p>
    <w:p w14:paraId="5CA31BAD" w14:textId="77777777" w:rsidR="00C741E8" w:rsidRPr="00F526CD" w:rsidRDefault="00C741E8" w:rsidP="006B6AD1">
      <w:pPr>
        <w:tabs>
          <w:tab w:val="left" w:pos="1732"/>
        </w:tabs>
        <w:spacing w:line="312" w:lineRule="auto"/>
        <w:rPr>
          <w:rFonts w:ascii="Times New Roman" w:hAnsi="Times New Roman" w:cs="Times New Roman"/>
        </w:rPr>
      </w:pPr>
      <w:r w:rsidRPr="00F526CD">
        <w:rPr>
          <w:rFonts w:ascii="Times New Roman" w:hAnsi="Times New Roman" w:cs="Times New Roman"/>
        </w:rPr>
        <w:tab/>
      </w:r>
    </w:p>
    <w:p w14:paraId="7869A378" w14:textId="77777777" w:rsidR="00C741E8" w:rsidRPr="00F526CD" w:rsidRDefault="00C741E8" w:rsidP="006B6AD1">
      <w:pPr>
        <w:spacing w:line="312" w:lineRule="auto"/>
        <w:rPr>
          <w:rFonts w:ascii="Times New Roman" w:hAnsi="Times New Roman" w:cs="Times New Roman"/>
        </w:rPr>
      </w:pPr>
    </w:p>
    <w:sectPr w:rsidR="00C741E8" w:rsidRPr="00F526CD" w:rsidSect="00131CA2">
      <w:footerReference w:type="even" r:id="rId8"/>
      <w:footerReference w:type="default" r:id="rId9"/>
      <w:pgSz w:w="12240" w:h="15840"/>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93C5" w14:textId="77777777" w:rsidR="008B14B7" w:rsidRDefault="008B14B7" w:rsidP="005D354E">
      <w:r>
        <w:separator/>
      </w:r>
    </w:p>
  </w:endnote>
  <w:endnote w:type="continuationSeparator" w:id="0">
    <w:p w14:paraId="7E6122B3" w14:textId="77777777" w:rsidR="008B14B7" w:rsidRDefault="008B14B7" w:rsidP="005D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911D" w14:textId="77777777" w:rsidR="00856830" w:rsidRDefault="009C3A94" w:rsidP="00004F7D">
    <w:pPr>
      <w:pStyle w:val="Footer"/>
      <w:framePr w:wrap="none" w:vAnchor="text" w:hAnchor="margin" w:xAlign="right" w:y="1"/>
      <w:rPr>
        <w:rStyle w:val="PageNumber"/>
      </w:rPr>
    </w:pPr>
    <w:r>
      <w:rPr>
        <w:rStyle w:val="PageNumber"/>
      </w:rPr>
      <w:fldChar w:fldCharType="begin"/>
    </w:r>
    <w:r w:rsidR="00856830">
      <w:rPr>
        <w:rStyle w:val="PageNumber"/>
      </w:rPr>
      <w:instrText xml:space="preserve">PAGE  </w:instrText>
    </w:r>
    <w:r>
      <w:rPr>
        <w:rStyle w:val="PageNumber"/>
      </w:rPr>
      <w:fldChar w:fldCharType="end"/>
    </w:r>
  </w:p>
  <w:p w14:paraId="6889FDCB" w14:textId="77777777" w:rsidR="00856830" w:rsidRDefault="00856830"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BEDC" w14:textId="77777777" w:rsidR="00856830" w:rsidRPr="005938A1" w:rsidRDefault="009C3A94" w:rsidP="00A25FD5">
    <w:pPr>
      <w:pStyle w:val="Footer"/>
      <w:framePr w:wrap="notBeside" w:vAnchor="page" w:h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00856830"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AF0900">
      <w:rPr>
        <w:rStyle w:val="PageNumber"/>
        <w:rFonts w:ascii="Century Gothic" w:hAnsi="Century Gothic"/>
        <w:noProof/>
        <w:color w:val="000000" w:themeColor="text1"/>
        <w:sz w:val="18"/>
      </w:rPr>
      <w:t>6</w:t>
    </w:r>
    <w:r w:rsidRPr="005938A1">
      <w:rPr>
        <w:rStyle w:val="PageNumber"/>
        <w:rFonts w:ascii="Century Gothic" w:hAnsi="Century Gothic"/>
        <w:color w:val="000000" w:themeColor="text1"/>
        <w:sz w:val="18"/>
      </w:rPr>
      <w:fldChar w:fldCharType="end"/>
    </w:r>
  </w:p>
  <w:p w14:paraId="6E88CACC" w14:textId="77777777" w:rsidR="00856830" w:rsidRDefault="00856830" w:rsidP="008568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1CD7" w14:textId="77777777" w:rsidR="008B14B7" w:rsidRDefault="008B14B7" w:rsidP="005D354E">
      <w:r>
        <w:separator/>
      </w:r>
    </w:p>
  </w:footnote>
  <w:footnote w:type="continuationSeparator" w:id="0">
    <w:p w14:paraId="625124CB" w14:textId="77777777" w:rsidR="008B14B7" w:rsidRDefault="008B14B7" w:rsidP="005D3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ascii="Century Gothic" w:hAnsi="Century Gothic" w:hint="default"/>
        <w:b/>
        <w:sz w:val="24"/>
        <w:szCs w:val="24"/>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651751D"/>
    <w:multiLevelType w:val="hybridMultilevel"/>
    <w:tmpl w:val="6A58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507B2"/>
    <w:multiLevelType w:val="hybridMultilevel"/>
    <w:tmpl w:val="E6FC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F69F9"/>
    <w:multiLevelType w:val="multilevel"/>
    <w:tmpl w:val="719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927E5"/>
    <w:multiLevelType w:val="hybridMultilevel"/>
    <w:tmpl w:val="4AAC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613D8"/>
    <w:multiLevelType w:val="multilevel"/>
    <w:tmpl w:val="183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B6FE7"/>
    <w:multiLevelType w:val="multilevel"/>
    <w:tmpl w:val="862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3ADF"/>
    <w:multiLevelType w:val="multilevel"/>
    <w:tmpl w:val="62C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E1D00"/>
    <w:multiLevelType w:val="hybridMultilevel"/>
    <w:tmpl w:val="5ABC5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E13630"/>
    <w:multiLevelType w:val="hybridMultilevel"/>
    <w:tmpl w:val="1932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5118F"/>
    <w:multiLevelType w:val="hybridMultilevel"/>
    <w:tmpl w:val="B470E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7B87"/>
    <w:multiLevelType w:val="hybridMultilevel"/>
    <w:tmpl w:val="E094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753CC"/>
    <w:multiLevelType w:val="multilevel"/>
    <w:tmpl w:val="13E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A7EA4"/>
    <w:multiLevelType w:val="hybridMultilevel"/>
    <w:tmpl w:val="35EA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87FE6"/>
    <w:multiLevelType w:val="multilevel"/>
    <w:tmpl w:val="EABE3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1774"/>
    <w:multiLevelType w:val="hybridMultilevel"/>
    <w:tmpl w:val="D910B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A17BF"/>
    <w:multiLevelType w:val="multilevel"/>
    <w:tmpl w:val="78B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16061"/>
    <w:multiLevelType w:val="hybridMultilevel"/>
    <w:tmpl w:val="7A7A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232F8"/>
    <w:multiLevelType w:val="hybridMultilevel"/>
    <w:tmpl w:val="00BA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535B7"/>
    <w:multiLevelType w:val="multilevel"/>
    <w:tmpl w:val="F46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F14CB"/>
    <w:multiLevelType w:val="hybridMultilevel"/>
    <w:tmpl w:val="B232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98F53D2"/>
    <w:multiLevelType w:val="hybridMultilevel"/>
    <w:tmpl w:val="C0D2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BB09AF"/>
    <w:multiLevelType w:val="multilevel"/>
    <w:tmpl w:val="4D1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A7B9B"/>
    <w:multiLevelType w:val="hybridMultilevel"/>
    <w:tmpl w:val="5408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02445D"/>
    <w:multiLevelType w:val="multilevel"/>
    <w:tmpl w:val="AB14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371C9"/>
    <w:multiLevelType w:val="hybridMultilevel"/>
    <w:tmpl w:val="F4E4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486A68"/>
    <w:multiLevelType w:val="hybridMultilevel"/>
    <w:tmpl w:val="B684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0503B4"/>
    <w:multiLevelType w:val="hybridMultilevel"/>
    <w:tmpl w:val="6428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D50156"/>
    <w:multiLevelType w:val="hybridMultilevel"/>
    <w:tmpl w:val="E720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4820E9"/>
    <w:multiLevelType w:val="hybridMultilevel"/>
    <w:tmpl w:val="A950F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DB4FD7"/>
    <w:multiLevelType w:val="hybridMultilevel"/>
    <w:tmpl w:val="8168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AA34D8"/>
    <w:multiLevelType w:val="hybridMultilevel"/>
    <w:tmpl w:val="DD86E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614A0"/>
    <w:multiLevelType w:val="multilevel"/>
    <w:tmpl w:val="D6A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15611"/>
    <w:multiLevelType w:val="hybridMultilevel"/>
    <w:tmpl w:val="4122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E6847"/>
    <w:multiLevelType w:val="hybridMultilevel"/>
    <w:tmpl w:val="89C25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7" w15:restartNumberingAfterBreak="0">
    <w:nsid w:val="5EF52381"/>
    <w:multiLevelType w:val="multilevel"/>
    <w:tmpl w:val="A2D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76B64"/>
    <w:multiLevelType w:val="hybridMultilevel"/>
    <w:tmpl w:val="748C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B87628"/>
    <w:multiLevelType w:val="multilevel"/>
    <w:tmpl w:val="38AC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76247"/>
    <w:multiLevelType w:val="hybridMultilevel"/>
    <w:tmpl w:val="2526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2" w15:restartNumberingAfterBreak="0">
    <w:nsid w:val="6F0F5BF3"/>
    <w:multiLevelType w:val="hybridMultilevel"/>
    <w:tmpl w:val="8FD0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ascii="Symbol" w:hAnsi="Symbol" w:hint="default"/>
      </w:rPr>
    </w:lvl>
    <w:lvl w:ilvl="1" w:tplc="040C0003" w:tentative="1">
      <w:start w:val="1"/>
      <w:numFmt w:val="bullet"/>
      <w:lvlText w:val="o"/>
      <w:lvlJc w:val="left"/>
      <w:pPr>
        <w:tabs>
          <w:tab w:val="num" w:pos="2177"/>
        </w:tabs>
        <w:ind w:left="2177" w:hanging="360"/>
      </w:pPr>
      <w:rPr>
        <w:rFonts w:ascii="Courier New" w:hAnsi="Courier New" w:cs="Courier New" w:hint="default"/>
      </w:rPr>
    </w:lvl>
    <w:lvl w:ilvl="2" w:tplc="040C0005" w:tentative="1">
      <w:start w:val="1"/>
      <w:numFmt w:val="bullet"/>
      <w:lvlText w:val=""/>
      <w:lvlJc w:val="left"/>
      <w:pPr>
        <w:tabs>
          <w:tab w:val="num" w:pos="2897"/>
        </w:tabs>
        <w:ind w:left="2897" w:hanging="360"/>
      </w:pPr>
      <w:rPr>
        <w:rFonts w:ascii="Wingdings" w:hAnsi="Wingdings" w:hint="default"/>
      </w:rPr>
    </w:lvl>
    <w:lvl w:ilvl="3" w:tplc="040C0001" w:tentative="1">
      <w:start w:val="1"/>
      <w:numFmt w:val="bullet"/>
      <w:lvlText w:val=""/>
      <w:lvlJc w:val="left"/>
      <w:pPr>
        <w:tabs>
          <w:tab w:val="num" w:pos="3617"/>
        </w:tabs>
        <w:ind w:left="3617" w:hanging="360"/>
      </w:pPr>
      <w:rPr>
        <w:rFonts w:ascii="Symbol" w:hAnsi="Symbol" w:hint="default"/>
      </w:rPr>
    </w:lvl>
    <w:lvl w:ilvl="4" w:tplc="040C0003" w:tentative="1">
      <w:start w:val="1"/>
      <w:numFmt w:val="bullet"/>
      <w:lvlText w:val="o"/>
      <w:lvlJc w:val="left"/>
      <w:pPr>
        <w:tabs>
          <w:tab w:val="num" w:pos="4337"/>
        </w:tabs>
        <w:ind w:left="4337" w:hanging="360"/>
      </w:pPr>
      <w:rPr>
        <w:rFonts w:ascii="Courier New" w:hAnsi="Courier New" w:cs="Courier New" w:hint="default"/>
      </w:rPr>
    </w:lvl>
    <w:lvl w:ilvl="5" w:tplc="040C0005" w:tentative="1">
      <w:start w:val="1"/>
      <w:numFmt w:val="bullet"/>
      <w:lvlText w:val=""/>
      <w:lvlJc w:val="left"/>
      <w:pPr>
        <w:tabs>
          <w:tab w:val="num" w:pos="5057"/>
        </w:tabs>
        <w:ind w:left="5057" w:hanging="360"/>
      </w:pPr>
      <w:rPr>
        <w:rFonts w:ascii="Wingdings" w:hAnsi="Wingdings" w:hint="default"/>
      </w:rPr>
    </w:lvl>
    <w:lvl w:ilvl="6" w:tplc="040C0001" w:tentative="1">
      <w:start w:val="1"/>
      <w:numFmt w:val="bullet"/>
      <w:lvlText w:val=""/>
      <w:lvlJc w:val="left"/>
      <w:pPr>
        <w:tabs>
          <w:tab w:val="num" w:pos="5777"/>
        </w:tabs>
        <w:ind w:left="5777" w:hanging="360"/>
      </w:pPr>
      <w:rPr>
        <w:rFonts w:ascii="Symbol" w:hAnsi="Symbol" w:hint="default"/>
      </w:rPr>
    </w:lvl>
    <w:lvl w:ilvl="7" w:tplc="040C0003" w:tentative="1">
      <w:start w:val="1"/>
      <w:numFmt w:val="bullet"/>
      <w:lvlText w:val="o"/>
      <w:lvlJc w:val="left"/>
      <w:pPr>
        <w:tabs>
          <w:tab w:val="num" w:pos="6497"/>
        </w:tabs>
        <w:ind w:left="6497" w:hanging="360"/>
      </w:pPr>
      <w:rPr>
        <w:rFonts w:ascii="Courier New" w:hAnsi="Courier New" w:cs="Courier New" w:hint="default"/>
      </w:rPr>
    </w:lvl>
    <w:lvl w:ilvl="8" w:tplc="040C0005" w:tentative="1">
      <w:start w:val="1"/>
      <w:numFmt w:val="bullet"/>
      <w:lvlText w:val=""/>
      <w:lvlJc w:val="left"/>
      <w:pPr>
        <w:tabs>
          <w:tab w:val="num" w:pos="7217"/>
        </w:tabs>
        <w:ind w:left="7217" w:hanging="360"/>
      </w:pPr>
      <w:rPr>
        <w:rFonts w:ascii="Wingdings" w:hAnsi="Wingdings" w:hint="default"/>
      </w:rPr>
    </w:lvl>
  </w:abstractNum>
  <w:abstractNum w:abstractNumId="44" w15:restartNumberingAfterBreak="0">
    <w:nsid w:val="71AE7119"/>
    <w:multiLevelType w:val="hybridMultilevel"/>
    <w:tmpl w:val="5BAA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2A696A"/>
    <w:multiLevelType w:val="hybridMultilevel"/>
    <w:tmpl w:val="B4A6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EC7FD5"/>
    <w:multiLevelType w:val="hybridMultilevel"/>
    <w:tmpl w:val="D85C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DA13CD"/>
    <w:multiLevelType w:val="hybridMultilevel"/>
    <w:tmpl w:val="B704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8D7088"/>
    <w:multiLevelType w:val="multilevel"/>
    <w:tmpl w:val="E54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30EE6"/>
    <w:multiLevelType w:val="hybridMultilevel"/>
    <w:tmpl w:val="A5D42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6027095">
    <w:abstractNumId w:val="0"/>
  </w:num>
  <w:num w:numId="2" w16cid:durableId="420029027">
    <w:abstractNumId w:val="21"/>
  </w:num>
  <w:num w:numId="3" w16cid:durableId="1785494660">
    <w:abstractNumId w:val="41"/>
  </w:num>
  <w:num w:numId="4" w16cid:durableId="1450586850">
    <w:abstractNumId w:val="36"/>
  </w:num>
  <w:num w:numId="5" w16cid:durableId="946739578">
    <w:abstractNumId w:val="43"/>
  </w:num>
  <w:num w:numId="6" w16cid:durableId="389496232">
    <w:abstractNumId w:val="13"/>
  </w:num>
  <w:num w:numId="7" w16cid:durableId="8262248">
    <w:abstractNumId w:val="31"/>
  </w:num>
  <w:num w:numId="8" w16cid:durableId="898245912">
    <w:abstractNumId w:val="20"/>
  </w:num>
  <w:num w:numId="9" w16cid:durableId="1724017738">
    <w:abstractNumId w:val="15"/>
  </w:num>
  <w:num w:numId="10" w16cid:durableId="1622954862">
    <w:abstractNumId w:val="46"/>
  </w:num>
  <w:num w:numId="11" w16cid:durableId="227691950">
    <w:abstractNumId w:val="27"/>
  </w:num>
  <w:num w:numId="12" w16cid:durableId="721826870">
    <w:abstractNumId w:val="26"/>
  </w:num>
  <w:num w:numId="13" w16cid:durableId="1169102332">
    <w:abstractNumId w:val="8"/>
  </w:num>
  <w:num w:numId="14" w16cid:durableId="2056394323">
    <w:abstractNumId w:val="18"/>
  </w:num>
  <w:num w:numId="15" w16cid:durableId="1149251509">
    <w:abstractNumId w:val="47"/>
  </w:num>
  <w:num w:numId="16" w16cid:durableId="21054877">
    <w:abstractNumId w:val="35"/>
  </w:num>
  <w:num w:numId="17" w16cid:durableId="2046052764">
    <w:abstractNumId w:val="10"/>
  </w:num>
  <w:num w:numId="18" w16cid:durableId="785193440">
    <w:abstractNumId w:val="32"/>
  </w:num>
  <w:num w:numId="19" w16cid:durableId="1629699104">
    <w:abstractNumId w:val="29"/>
  </w:num>
  <w:num w:numId="20" w16cid:durableId="630940847">
    <w:abstractNumId w:val="34"/>
  </w:num>
  <w:num w:numId="21" w16cid:durableId="2136017360">
    <w:abstractNumId w:val="9"/>
  </w:num>
  <w:num w:numId="22" w16cid:durableId="176626311">
    <w:abstractNumId w:val="42"/>
  </w:num>
  <w:num w:numId="23" w16cid:durableId="1984312119">
    <w:abstractNumId w:val="45"/>
  </w:num>
  <w:num w:numId="24" w16cid:durableId="147867882">
    <w:abstractNumId w:val="44"/>
  </w:num>
  <w:num w:numId="25" w16cid:durableId="105932391">
    <w:abstractNumId w:val="16"/>
  </w:num>
  <w:num w:numId="26" w16cid:durableId="586814286">
    <w:abstractNumId w:val="49"/>
  </w:num>
  <w:num w:numId="27" w16cid:durableId="245848465">
    <w:abstractNumId w:val="30"/>
  </w:num>
  <w:num w:numId="28" w16cid:durableId="1077753480">
    <w:abstractNumId w:val="14"/>
  </w:num>
  <w:num w:numId="29" w16cid:durableId="1432119017">
    <w:abstractNumId w:val="24"/>
  </w:num>
  <w:num w:numId="30" w16cid:durableId="763575980">
    <w:abstractNumId w:val="11"/>
  </w:num>
  <w:num w:numId="31" w16cid:durableId="1423993288">
    <w:abstractNumId w:val="25"/>
  </w:num>
  <w:num w:numId="32" w16cid:durableId="2056734208">
    <w:abstractNumId w:val="7"/>
  </w:num>
  <w:num w:numId="33" w16cid:durableId="221064320">
    <w:abstractNumId w:val="48"/>
  </w:num>
  <w:num w:numId="34" w16cid:durableId="747772715">
    <w:abstractNumId w:val="6"/>
  </w:num>
  <w:num w:numId="35" w16cid:durableId="1938907159">
    <w:abstractNumId w:val="3"/>
  </w:num>
  <w:num w:numId="36" w16cid:durableId="1076627357">
    <w:abstractNumId w:val="5"/>
  </w:num>
  <w:num w:numId="37" w16cid:durableId="1120303634">
    <w:abstractNumId w:val="19"/>
  </w:num>
  <w:num w:numId="38" w16cid:durableId="1448353336">
    <w:abstractNumId w:val="39"/>
  </w:num>
  <w:num w:numId="39" w16cid:durableId="127554865">
    <w:abstractNumId w:val="12"/>
  </w:num>
  <w:num w:numId="40" w16cid:durableId="138425951">
    <w:abstractNumId w:val="33"/>
  </w:num>
  <w:num w:numId="41" w16cid:durableId="663625954">
    <w:abstractNumId w:val="37"/>
  </w:num>
  <w:num w:numId="42" w16cid:durableId="341278446">
    <w:abstractNumId w:val="23"/>
  </w:num>
  <w:num w:numId="43" w16cid:durableId="875771980">
    <w:abstractNumId w:val="40"/>
  </w:num>
  <w:num w:numId="44" w16cid:durableId="1535658120">
    <w:abstractNumId w:val="28"/>
  </w:num>
  <w:num w:numId="45" w16cid:durableId="380861792">
    <w:abstractNumId w:val="4"/>
  </w:num>
  <w:num w:numId="46" w16cid:durableId="158084535">
    <w:abstractNumId w:val="2"/>
  </w:num>
  <w:num w:numId="47" w16cid:durableId="211187637">
    <w:abstractNumId w:val="22"/>
  </w:num>
  <w:num w:numId="48" w16cid:durableId="1219779670">
    <w:abstractNumId w:val="1"/>
  </w:num>
  <w:num w:numId="49" w16cid:durableId="1988976550">
    <w:abstractNumId w:val="17"/>
  </w:num>
  <w:num w:numId="50" w16cid:durableId="195227357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oNotDisplayPageBoundaries/>
  <w:attachedTemplate r:id="rId1"/>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085D"/>
    <w:rsid w:val="000D7C65"/>
    <w:rsid w:val="000E4EEC"/>
    <w:rsid w:val="000E7964"/>
    <w:rsid w:val="000F2A72"/>
    <w:rsid w:val="00107576"/>
    <w:rsid w:val="0011566E"/>
    <w:rsid w:val="00131CA2"/>
    <w:rsid w:val="00141D30"/>
    <w:rsid w:val="001740D8"/>
    <w:rsid w:val="001A6E26"/>
    <w:rsid w:val="001C26BC"/>
    <w:rsid w:val="00224CAD"/>
    <w:rsid w:val="002A3092"/>
    <w:rsid w:val="002A4F44"/>
    <w:rsid w:val="00315337"/>
    <w:rsid w:val="0032070E"/>
    <w:rsid w:val="00330152"/>
    <w:rsid w:val="003910D4"/>
    <w:rsid w:val="0041265B"/>
    <w:rsid w:val="00472089"/>
    <w:rsid w:val="004975CB"/>
    <w:rsid w:val="004B3008"/>
    <w:rsid w:val="005938A1"/>
    <w:rsid w:val="005B54C8"/>
    <w:rsid w:val="005C5EF8"/>
    <w:rsid w:val="005D354E"/>
    <w:rsid w:val="00622572"/>
    <w:rsid w:val="00645871"/>
    <w:rsid w:val="006505F7"/>
    <w:rsid w:val="006B39BC"/>
    <w:rsid w:val="006B6AD1"/>
    <w:rsid w:val="006D0069"/>
    <w:rsid w:val="00711857"/>
    <w:rsid w:val="00745BCB"/>
    <w:rsid w:val="007777DF"/>
    <w:rsid w:val="00784AF2"/>
    <w:rsid w:val="00824AA2"/>
    <w:rsid w:val="008367E7"/>
    <w:rsid w:val="00856830"/>
    <w:rsid w:val="00874884"/>
    <w:rsid w:val="008B14B7"/>
    <w:rsid w:val="00915385"/>
    <w:rsid w:val="00945F8D"/>
    <w:rsid w:val="00963C93"/>
    <w:rsid w:val="009C3A94"/>
    <w:rsid w:val="009E0257"/>
    <w:rsid w:val="00A14ABE"/>
    <w:rsid w:val="00A25FD5"/>
    <w:rsid w:val="00A37D6F"/>
    <w:rsid w:val="00A57F26"/>
    <w:rsid w:val="00A74CA8"/>
    <w:rsid w:val="00AE6DEA"/>
    <w:rsid w:val="00AF0900"/>
    <w:rsid w:val="00B2126E"/>
    <w:rsid w:val="00B24297"/>
    <w:rsid w:val="00BD568E"/>
    <w:rsid w:val="00BD7713"/>
    <w:rsid w:val="00C741E8"/>
    <w:rsid w:val="00CC174F"/>
    <w:rsid w:val="00CC630E"/>
    <w:rsid w:val="00CD7412"/>
    <w:rsid w:val="00CF3200"/>
    <w:rsid w:val="00D10676"/>
    <w:rsid w:val="00D16014"/>
    <w:rsid w:val="00D228BD"/>
    <w:rsid w:val="00D868BE"/>
    <w:rsid w:val="00D92A67"/>
    <w:rsid w:val="00DC44B1"/>
    <w:rsid w:val="00DE0678"/>
    <w:rsid w:val="00DE48AE"/>
    <w:rsid w:val="00E87F8F"/>
    <w:rsid w:val="00E90D2A"/>
    <w:rsid w:val="00EA68A7"/>
    <w:rsid w:val="00F1085D"/>
    <w:rsid w:val="00F129FD"/>
    <w:rsid w:val="00F526CD"/>
    <w:rsid w:val="00F868B6"/>
    <w:rsid w:val="00FE36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10D8B9D"/>
  <w15:docId w15:val="{F7851E36-3B60-469F-8016-062BB92A6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6E"/>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rsid w:val="005D354E"/>
    <w:rPr>
      <w:rFonts w:ascii="Arial" w:eastAsia="Times New Roman" w:hAnsi="Arial" w:cs="Times New Roman"/>
      <w:b/>
      <w:caps/>
      <w:kern w:val="28"/>
      <w:sz w:val="28"/>
      <w:szCs w:val="20"/>
    </w:rPr>
  </w:style>
  <w:style w:type="character" w:customStyle="1" w:styleId="Heading2Char">
    <w:name w:val="Heading 2 Char"/>
    <w:basedOn w:val="DefaultParagraphFont"/>
    <w:link w:val="Heading2"/>
    <w:rsid w:val="005D354E"/>
    <w:rPr>
      <w:rFonts w:ascii="Arial" w:eastAsia="Times New Roman" w:hAnsi="Arial" w:cs="Times New Roman"/>
      <w:b/>
      <w:sz w:val="28"/>
      <w:szCs w:val="20"/>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rsid w:val="000E4EEC"/>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link w:val="BodyText"/>
    <w:rsid w:val="000E4EEC"/>
    <w:rPr>
      <w:rFonts w:ascii="Times New Roman" w:eastAsia="Times New Roman" w:hAnsi="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0E4EEC"/>
    <w:rPr>
      <w:rFonts w:ascii="Times New Roman" w:eastAsia="Times New Roman" w:hAnsi="Times New Roman" w:cs="Times New Roman"/>
    </w:rPr>
  </w:style>
  <w:style w:type="table" w:styleId="TableGrid">
    <w:name w:val="Table Grid"/>
    <w:basedOn w:val="TableNormal"/>
    <w:uiPriority w:val="3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yperlink">
    <w:name w:val="Hyperlink"/>
    <w:basedOn w:val="DefaultParagraphFont"/>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paragraph" w:styleId="ListParagraph">
    <w:name w:val="List Paragraph"/>
    <w:basedOn w:val="Normal"/>
    <w:uiPriority w:val="34"/>
    <w:qFormat/>
    <w:rsid w:val="00497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AQ\Downloads\IC-Functional-Specifications-9178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2A49801-13EB-432B-A799-022BFB648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IC-Functional-Specifications-9178_WORD.dotx</Template>
  <TotalTime>157</TotalTime>
  <Pages>22</Pages>
  <Words>5582</Words>
  <Characters>31821</Characters>
  <Application>Microsoft Office Word</Application>
  <DocSecurity>0</DocSecurity>
  <Lines>265</Lines>
  <Paragraphs>74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Nguyen Dinh Tuan Anh</cp:lastModifiedBy>
  <cp:revision>4</cp:revision>
  <dcterms:created xsi:type="dcterms:W3CDTF">2023-01-10T13:25:00Z</dcterms:created>
  <dcterms:modified xsi:type="dcterms:W3CDTF">2026-04-17T04:39:00Z</dcterms:modified>
</cp:coreProperties>
</file>